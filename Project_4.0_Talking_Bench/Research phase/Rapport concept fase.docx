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16 w16cex w16sdtdh w16du wp14">
  <w:body>
    <w:p w:rsidRPr="00490EB3" w:rsidR="00E13FDC" w:rsidP="00BA76DC" w:rsidRDefault="00E13FDC" w14:paraId="6FB02C3C" w14:textId="77777777">
      <w:pPr>
        <w:pStyle w:val="Headingwithoutnumber"/>
        <w:rPr>
          <w:lang w:val="en-GB"/>
        </w:rPr>
        <w:sectPr w:rsidRPr="00490EB3" w:rsidR="00E13FDC" w:rsidSect="007755B1">
          <w:headerReference w:type="even" r:id="rId12"/>
          <w:headerReference w:type="default" r:id="rId13"/>
          <w:footerReference w:type="default" r:id="rId14"/>
          <w:headerReference w:type="first" r:id="rId15"/>
          <w:footerReference w:type="first" r:id="rId16"/>
          <w:type w:val="continuous"/>
          <w:pgSz w:w="11906" w:h="16838" w:orient="portrait" w:code="9"/>
          <w:pgMar w:top="1134" w:right="1134" w:bottom="1134" w:left="1871" w:header="709" w:footer="709" w:gutter="0"/>
          <w:pgNumType w:start="2"/>
          <w:cols w:space="708"/>
          <w:docGrid w:linePitch="360"/>
        </w:sectPr>
      </w:pPr>
      <w:bookmarkStart w:name="_Toc184808070" w:id="0"/>
      <w:bookmarkStart w:name="_Toc176268301" w:id="1"/>
      <w:bookmarkStart w:name="_Toc176271056" w:id="2"/>
      <w:bookmarkStart w:name="_Toc176271163" w:id="3"/>
      <w:bookmarkStart w:name="_Toc176874568" w:id="4"/>
      <w:r w:rsidRPr="00490EB3">
        <w:rPr>
          <w:noProof/>
          <w:lang w:val="en-GB"/>
        </w:rPr>
        <mc:AlternateContent>
          <mc:Choice Requires="wpg">
            <w:drawing>
              <wp:anchor distT="0" distB="0" distL="114300" distR="114300" simplePos="0" relativeHeight="251654144" behindDoc="0" locked="0" layoutInCell="1" allowOverlap="1" wp14:anchorId="657919DA" wp14:editId="134EC3C9">
                <wp:simplePos x="0" y="0"/>
                <wp:positionH relativeFrom="column">
                  <wp:posOffset>-1245426</wp:posOffset>
                </wp:positionH>
                <wp:positionV relativeFrom="paragraph">
                  <wp:posOffset>-743585</wp:posOffset>
                </wp:positionV>
                <wp:extent cx="7559675" cy="10691495"/>
                <wp:effectExtent l="0" t="0" r="3175" b="0"/>
                <wp:wrapNone/>
                <wp:docPr id="870127622" name="Cover - bachelor (ENG)"/>
                <wp:cNvGraphicFramePr/>
                <a:graphic xmlns:a="http://schemas.openxmlformats.org/drawingml/2006/main">
                  <a:graphicData uri="http://schemas.microsoft.com/office/word/2010/wordprocessingGroup">
                    <wpg:wgp>
                      <wpg:cNvGrpSpPr/>
                      <wpg:grpSpPr>
                        <a:xfrm>
                          <a:off x="0" y="0"/>
                          <a:ext cx="7559675" cy="10691495"/>
                          <a:chOff x="0" y="0"/>
                          <a:chExt cx="7559675" cy="10691495"/>
                        </a:xfrm>
                      </wpg:grpSpPr>
                      <wps:wsp>
                        <wps:cNvPr id="1410261812" name="Achtergrondvlak (wit)"/>
                        <wps:cNvSpPr>
                          <a:spLocks noChangeAspect="1"/>
                        </wps:cNvSpPr>
                        <wps:spPr>
                          <a:xfrm>
                            <a:off x="0" y="0"/>
                            <a:ext cx="7559675" cy="106914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45211457" name="Patroon - zigzag"/>
                        <wpg:cNvGrpSpPr/>
                        <wpg:grpSpPr>
                          <a:xfrm>
                            <a:off x="3390900" y="361950"/>
                            <a:ext cx="3807534" cy="9974069"/>
                            <a:chOff x="0" y="0"/>
                            <a:chExt cx="3807698" cy="9974540"/>
                          </a:xfrm>
                        </wpg:grpSpPr>
                        <wps:wsp>
                          <wps:cNvPr id="270856372" name="Vrije vorm: vorm 270856372"/>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52401520" name="Vrije vorm: vorm 145240152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30545805" name="Vrije vorm: vorm 1630545805"/>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7402754" name="Vrije vorm: vorm 176740275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4514083" name="Vrije vorm: vorm 334514083"/>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09792972" name="Vrije vorm: vorm 1309792972"/>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80556855" name="Vrije vorm: vorm 1580556855"/>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1388747" name="Vrije vorm: vorm 9513887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86303465" name="Vrije vorm: vorm 178630346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88659157" name="Vrije vorm: vorm 1588659157"/>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00068592" name="Vrije vorm: vorm 1400068592"/>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4088271" name="Vrije vorm: vorm 1744088271"/>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8391647" name="Vrije vorm: vorm 268391647"/>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39531906" name="Vrije vorm: vorm 203953190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652288" name="Vrije vorm: vorm 1081652288"/>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2858787" name="Vrije vorm: vorm 332858787"/>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3509235" name="Vrije vorm: vorm 303509235"/>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99670922" name="Vrije vorm: vorm 159967092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14623530" name="Vrije vorm: vorm 714623530"/>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68987985" name="Vrije vorm: vorm 1168987985"/>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5903655" name="Vrije vorm: vorm 765903655"/>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87426859" name="Vrije vorm: vorm 1487426859"/>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8869623" name="Vrije vorm: vorm 538869623"/>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5913061" name="Vrije vorm: vorm 915913061"/>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1243804" name="Vrije vorm: vorm 441243804"/>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38240000" name="Vrije vorm: vorm 1938240000"/>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1771255" name="Vrije vorm: vorm 941771255"/>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6193819" name="Vrije vorm: vorm 336193819"/>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03057" name="Vrije vorm: vorm 101903057"/>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90904249" name="Vrije vorm: vorm 1090904249"/>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5482785" name="Vrije vorm: vorm 1655482785"/>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34920385" name="Vrije vorm: vorm 2034920385"/>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9809141" name="Vrije vorm: vorm 3498091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03178666" name="Vrije vorm: vorm 170317866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903946" name="Vrije vorm: vorm 59903946"/>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0336378" name="Vrije vorm: vorm 1170336378"/>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8008600" name="Vrije vorm: vorm 2078008600"/>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1098802" name="Vrije vorm: vorm 851098802"/>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9763718" name="Vrije vorm: vorm 629763718"/>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4284946" name="Vrije vorm: vorm 494284946"/>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25921585" name="Vrije vorm: vorm 212592158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9055763" name="Vrije vorm: vorm 1229055763"/>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6634730" name="Vrije vorm: vorm 1646634730"/>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0044541" name="Vrije vorm: vorm 1900044541"/>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3293262" name="Vrije vorm: vorm 214329326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4721764" name="Vrije vorm: vorm 944721764"/>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11215332" name="Vrije vorm: vorm 2111215332"/>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302193" name="Vrije vorm: vorm 1698302193"/>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5882894" name="Vrije vorm: vorm 1765882894"/>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6834417" name="Vrije vorm: vorm 556834417"/>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06646642" name="Vrije vorm: vorm 606646642"/>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3004887" name="Vrije vorm: vorm 196300488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23219934" name="Vrije vorm: vorm 10232199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0506439" name="Vrije vorm: vorm 70506439"/>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50269" name="Vrije vorm: vorm 188950269"/>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9910122" name="Vrije vorm: vorm 389910122"/>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61412476" name="Vrije vorm: vorm 1161412476"/>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4665477" name="Vrije vorm: vorm 1014665477"/>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1681326105" name="Titel/ondertitel"/>
                        <wps:cNvSpPr txBox="1">
                          <a:spLocks/>
                        </wps:cNvSpPr>
                        <wps:spPr>
                          <a:xfrm>
                            <a:off x="723900" y="3257550"/>
                            <a:ext cx="6118860" cy="3566795"/>
                          </a:xfrm>
                          <a:prstGeom prst="rect">
                            <a:avLst/>
                          </a:prstGeom>
                          <a:noFill/>
                          <a:ln w="6350">
                            <a:noFill/>
                          </a:ln>
                        </wps:spPr>
                        <wps:txbx>
                          <w:txbxContent>
                            <w:tbl>
                              <w:tblPr>
                                <w:tblStyle w:val="Tabelraster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9641"/>
                              </w:tblGrid>
                              <w:tr w:rsidRPr="00490EB3" w:rsidR="00E13FDC" w:rsidTr="007E0066" w14:paraId="47C01FE6" w14:textId="77777777">
                                <w:tc>
                                  <w:tcPr>
                                    <w:tcW w:w="0" w:type="auto"/>
                                    <w:shd w:val="clear" w:color="auto" w:fill="auto"/>
                                    <w:tcMar>
                                      <w:top w:w="0" w:type="dxa"/>
                                      <w:bottom w:w="0" w:type="dxa"/>
                                      <w:right w:w="3402" w:type="dxa"/>
                                    </w:tcMar>
                                    <w:vAlign w:val="center"/>
                                  </w:tcPr>
                                  <w:p w:rsidRPr="00490EB3" w:rsidR="00E13FDC" w:rsidP="005C52FC" w:rsidRDefault="0070738C" w14:paraId="6BDE3C67" w14:textId="4AE8E52F">
                                    <w:pPr>
                                      <w:pStyle w:val="Cover-titel"/>
                                      <w:rPr>
                                        <w:lang w:val="en-GB"/>
                                      </w:rPr>
                                    </w:pPr>
                                    <w:r>
                                      <w:rPr>
                                        <w:sz w:val="56"/>
                                        <w:szCs w:val="56"/>
                                        <w:lang w:val="en-GB"/>
                                      </w:rPr>
                                      <w:t>C</w:t>
                                    </w:r>
                                    <w:r w:rsidRPr="00490EB3">
                                      <w:rPr>
                                        <w:sz w:val="56"/>
                                        <w:szCs w:val="56"/>
                                        <w:lang w:val="en-GB"/>
                                      </w:rPr>
                                      <w:t xml:space="preserve">oncept </w:t>
                                    </w:r>
                                    <w:r>
                                      <w:rPr>
                                        <w:sz w:val="56"/>
                                        <w:szCs w:val="56"/>
                                        <w:lang w:val="en-GB"/>
                                      </w:rPr>
                                      <w:t>Ph</w:t>
                                    </w:r>
                                    <w:r w:rsidRPr="00490EB3">
                                      <w:rPr>
                                        <w:sz w:val="56"/>
                                        <w:szCs w:val="56"/>
                                        <w:lang w:val="en-GB"/>
                                      </w:rPr>
                                      <w:t xml:space="preserve">ase </w:t>
                                    </w:r>
                                    <w:r w:rsidRPr="00490EB3" w:rsidR="005F4D61">
                                      <w:rPr>
                                        <w:sz w:val="56"/>
                                        <w:szCs w:val="56"/>
                                        <w:lang w:val="en-GB"/>
                                      </w:rPr>
                                      <w:t>R</w:t>
                                    </w:r>
                                    <w:r>
                                      <w:rPr>
                                        <w:sz w:val="56"/>
                                        <w:szCs w:val="56"/>
                                        <w:lang w:val="en-GB"/>
                                      </w:rPr>
                                      <w:t>e</w:t>
                                    </w:r>
                                    <w:r w:rsidRPr="00490EB3" w:rsidR="005F4D61">
                                      <w:rPr>
                                        <w:sz w:val="56"/>
                                        <w:szCs w:val="56"/>
                                        <w:lang w:val="en-GB"/>
                                      </w:rPr>
                                      <w:t>port</w:t>
                                    </w:r>
                                  </w:p>
                                </w:tc>
                              </w:tr>
                              <w:tr w:rsidRPr="00490EB3" w:rsidR="00E13FDC" w:rsidTr="00DD734B" w14:paraId="4CA6940A" w14:textId="77777777">
                                <w:trPr>
                                  <w:trHeight w:val="1026"/>
                                </w:trPr>
                                <w:tc>
                                  <w:tcPr>
                                    <w:tcW w:w="0" w:type="auto"/>
                                    <w:shd w:val="clear" w:color="auto" w:fill="auto"/>
                                    <w:tcMar>
                                      <w:top w:w="340" w:type="dxa"/>
                                      <w:right w:w="3402" w:type="dxa"/>
                                    </w:tcMar>
                                    <w:vAlign w:val="bottom"/>
                                  </w:tcPr>
                                  <w:p w:rsidRPr="00490EB3" w:rsidR="00E13FDC" w:rsidP="00563C53" w:rsidRDefault="00FC2B0B" w14:paraId="3094845C" w14:textId="2A4BE553">
                                    <w:pPr>
                                      <w:pStyle w:val="Cover-ondertitel"/>
                                    </w:pPr>
                                    <w:r w:rsidRPr="00490EB3">
                                      <w:t xml:space="preserve">Team benchmark </w:t>
                                    </w:r>
                                    <w:r w:rsidR="00DD734B">
                                      <w:rPr>
                                        <w:noProof/>
                                      </w:rPr>
                                      <w:drawing>
                                        <wp:inline distT="0" distB="0" distL="0" distR="0" wp14:anchorId="3CA96530" wp14:editId="499BB994">
                                          <wp:extent cx="2461260" cy="978777"/>
                                          <wp:effectExtent l="0" t="0" r="0" b="0"/>
                                          <wp:docPr id="1434240610" name="Graphic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40610" name="Graphic 1434240610"/>
                                                  <pic:cNvPicPr/>
                                                </pic:nvPicPr>
                                                <pic:blipFill>
                                                  <a:blip r:embed="rId17">
                                                    <a:extLst>
                                                      <a:ext uri="{96DAC541-7B7A-43D3-8B79-37D633B846F1}">
                                                        <asvg:svgBlip xmlns:asvg="http://schemas.microsoft.com/office/drawing/2016/SVG/main" r:embed="rId18"/>
                                                      </a:ext>
                                                    </a:extLst>
                                                  </a:blip>
                                                  <a:stretch>
                                                    <a:fillRect/>
                                                  </a:stretch>
                                                </pic:blipFill>
                                                <pic:spPr>
                                                  <a:xfrm>
                                                    <a:off x="0" y="0"/>
                                                    <a:ext cx="2480768" cy="986535"/>
                                                  </a:xfrm>
                                                  <a:prstGeom prst="rect">
                                                    <a:avLst/>
                                                  </a:prstGeom>
                                                </pic:spPr>
                                              </pic:pic>
                                            </a:graphicData>
                                          </a:graphic>
                                        </wp:inline>
                                      </w:drawing>
                                    </w:r>
                                  </w:p>
                                </w:tc>
                              </w:tr>
                              <w:tr w:rsidRPr="00490EB3" w:rsidR="00DD734B" w:rsidTr="007E0066" w14:paraId="31EF95C2" w14:textId="77777777">
                                <w:trPr>
                                  <w:trHeight w:val="1026"/>
                                </w:trPr>
                                <w:tc>
                                  <w:tcPr>
                                    <w:tcW w:w="0" w:type="auto"/>
                                    <w:shd w:val="clear" w:color="auto" w:fill="auto"/>
                                    <w:tcMar>
                                      <w:top w:w="340" w:type="dxa"/>
                                      <w:right w:w="3402" w:type="dxa"/>
                                    </w:tcMar>
                                    <w:vAlign w:val="bottom"/>
                                  </w:tcPr>
                                  <w:p w:rsidRPr="00490EB3" w:rsidR="00DD734B" w:rsidP="00563C53" w:rsidRDefault="00DD734B" w14:paraId="1E36A89F" w14:textId="77777777">
                                    <w:pPr>
                                      <w:pStyle w:val="Cover-ondertitel"/>
                                    </w:pPr>
                                  </w:p>
                                </w:tc>
                              </w:tr>
                            </w:tbl>
                            <w:p w:rsidRPr="00490EB3" w:rsidR="00E13FDC" w:rsidP="00E13FDC" w:rsidRDefault="00E13FDC" w14:paraId="2D8A1C93" w14:textId="77777777"/>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s:wsp>
                        <wps:cNvPr id="862805318" name="Student/opleiding"/>
                        <wps:cNvSpPr txBox="1">
                          <a:spLocks/>
                        </wps:cNvSpPr>
                        <wps:spPr>
                          <a:xfrm>
                            <a:off x="647700" y="8010525"/>
                            <a:ext cx="6186805" cy="1246120"/>
                          </a:xfrm>
                          <a:prstGeom prst="rect">
                            <a:avLst/>
                          </a:prstGeom>
                          <a:noFill/>
                          <a:ln w="6350">
                            <a:noFill/>
                          </a:ln>
                        </wps:spPr>
                        <wps:txbx>
                          <w:txbxContent>
                            <w:p w:rsidRPr="003E02F7" w:rsidR="00E13FDC" w:rsidP="00E13FDC" w:rsidRDefault="009160F1" w14:paraId="3E020F31" w14:textId="11C19303">
                              <w:pPr>
                                <w:pStyle w:val="Cover-naamstudent"/>
                                <w:rPr>
                                  <w:lang w:val="nl-BE"/>
                                </w:rPr>
                              </w:pPr>
                              <w:r w:rsidRPr="003E02F7">
                                <w:rPr>
                                  <w:lang w:val="nl-BE"/>
                                </w:rPr>
                                <w:t>Lorenzo miechielsen, Maarten Marx, egemen Alkan, filip kolb, Mark va</w:t>
                              </w:r>
                              <w:r w:rsidRPr="003E02F7" w:rsidR="00FC2B0B">
                                <w:rPr>
                                  <w:lang w:val="nl-BE"/>
                                </w:rPr>
                                <w:t>i</w:t>
                              </w:r>
                              <w:r w:rsidRPr="003E02F7">
                                <w:rPr>
                                  <w:lang w:val="nl-BE"/>
                                </w:rPr>
                                <w:t>kul</w:t>
                              </w:r>
                            </w:p>
                            <w:tbl>
                              <w:tblPr>
                                <w:tblStyle w:val="Tabelraster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76"/>
                              </w:tblGrid>
                              <w:tr w:rsidRPr="0016149B" w:rsidR="00E13FDC" w:rsidTr="004928AA" w14:paraId="5407F50E" w14:textId="77777777">
                                <w:trPr>
                                  <w:trHeight w:val="170" w:hRule="exact"/>
                                </w:trPr>
                                <w:tc>
                                  <w:tcPr>
                                    <w:tcW w:w="0" w:type="auto"/>
                                    <w:shd w:val="clear" w:color="auto" w:fill="auto"/>
                                    <w:tcMar>
                                      <w:top w:w="28" w:type="dxa"/>
                                      <w:left w:w="85" w:type="dxa"/>
                                      <w:bottom w:w="28" w:type="dxa"/>
                                      <w:right w:w="85" w:type="dxa"/>
                                    </w:tcMar>
                                    <w:vAlign w:val="center"/>
                                  </w:tcPr>
                                  <w:p w:rsidRPr="003E02F7" w:rsidR="00E13FDC" w:rsidP="00E46F30" w:rsidRDefault="00E13FDC" w14:paraId="700D9487" w14:textId="77777777">
                                    <w:pPr>
                                      <w:rPr>
                                        <w:lang w:val="nl-BE"/>
                                      </w:rPr>
                                    </w:pPr>
                                  </w:p>
                                </w:tc>
                              </w:tr>
                            </w:tbl>
                            <w:p w:rsidRPr="003E02F7" w:rsidR="00E13FDC" w:rsidP="00E13FDC" w:rsidRDefault="00E13FDC" w14:paraId="1519534D" w14:textId="77777777">
                              <w:pPr>
                                <w:pStyle w:val="Cover-naamafstudeerrichting"/>
                                <w:rPr>
                                  <w:lang w:val="nl-BE"/>
                                </w:rPr>
                              </w:pPr>
                            </w:p>
                            <w:p w:rsidRPr="00490EB3" w:rsidR="00E13FDC" w:rsidP="00E13FDC" w:rsidRDefault="00E13FDC" w14:paraId="079D7131" w14:textId="77777777">
                              <w:pPr>
                                <w:pStyle w:val="Cover-naamafstudeerrichting"/>
                              </w:pPr>
                              <w:r w:rsidRPr="00490EB3">
                                <w:t>Academic Year 2024-2025</w:t>
                              </w:r>
                            </w:p>
                            <w:p w:rsidRPr="00490EB3" w:rsidR="00E13FDC" w:rsidP="001D62A5" w:rsidRDefault="00E13FDC" w14:paraId="3E0C0B77" w14:textId="44953055">
                              <w:pPr>
                                <w:pStyle w:val="Cover-naamafstudeerrichting"/>
                              </w:pPr>
                              <w:r w:rsidRPr="00490EB3">
                                <w:t xml:space="preserve">Campus </w:t>
                              </w:r>
                              <w:r w:rsidRPr="00490EB3" w:rsidR="001D62A5">
                                <w:t>Thomas more, Kleinhoefstraat 4, 2440 Geel</w:t>
                              </w:r>
                            </w:p>
                          </w:txbxContent>
                        </wps:txbx>
                        <wps:bodyPr rot="0" spcFirstLastPara="0" vertOverflow="overflow" horzOverflow="overflow" vert="horz" wrap="square" lIns="0" tIns="0" rIns="0" bIns="540000" numCol="1" spcCol="0" rtlCol="0" fromWordArt="0" anchor="t" anchorCtr="0" forceAA="0" compatLnSpc="1">
                          <a:prstTxWarp prst="textNoShape">
                            <a:avLst/>
                          </a:prstTxWarp>
                          <a:spAutoFit/>
                        </wps:bodyPr>
                      </wps:wsp>
                      <pic:pic xmlns:pic="http://schemas.openxmlformats.org/drawingml/2006/picture">
                        <pic:nvPicPr>
                          <pic:cNvPr id="1173035310" name="Logo Associatie KU Leuven - ENG"/>
                          <pic:cNvPicPr>
                            <a:picLocks noChangeAspect="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619125" y="9772650"/>
                            <a:ext cx="1043940" cy="395605"/>
                          </a:xfrm>
                          <a:prstGeom prst="rect">
                            <a:avLst/>
                          </a:prstGeom>
                        </pic:spPr>
                      </pic:pic>
                      <pic:pic xmlns:pic="http://schemas.openxmlformats.org/drawingml/2006/picture">
                        <pic:nvPicPr>
                          <pic:cNvPr id="383341225" name="Logo Thomas More - ENG"/>
                          <pic:cNvPicPr>
                            <a:picLocks noChangeAspect="1"/>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723900" y="723900"/>
                            <a:ext cx="2274570" cy="539750"/>
                          </a:xfrm>
                          <a:prstGeom prst="rect">
                            <a:avLst/>
                          </a:prstGeom>
                        </pic:spPr>
                      </pic:pic>
                    </wpg:wgp>
                  </a:graphicData>
                </a:graphic>
              </wp:anchor>
            </w:drawing>
          </mc:Choice>
          <mc:Fallback>
            <w:pict>
              <v:group id="Cover - bachelor (ENG)" style="position:absolute;margin-left:-98.05pt;margin-top:-58.55pt;width:595.25pt;height:841.85pt;z-index:251654144" coordsize="75596,106914" o:spid="_x0000_s1026" w14:anchorId="657919DA"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">
                <v:rect id="Achtergrondvlak (wit)" style="position:absolute;width:75596;height:106914;visibility:visible;mso-wrap-style:square;v-text-anchor:middle" o:spid="_x0000_s1027"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">
                  <o:lock v:ext="edit" aspectratio="t"/>
                </v:rect>
                <v:group id="Patroon - zigzag" style="position:absolute;left:33909;top:3619;width:38075;height:99741" coordsize="38076,99745"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">
                  <v:shape id="Vrije vorm: vorm 270856372" style="position:absolute;left:31294;top:75930;width:2420;height:22048;visibility:visible;mso-wrap-style:square;v-text-anchor:middle" coordsize="241960,2204764" o:spid="_x0000_s1029" filled="f" stroked="f" strokeweight="1pt" path="m92641,1293947l241960,736785,92641,179623,125428,57419c99377,38618,73579,19436,48163,l,179623,149319,736785,,1293947r149319,557162l63540,2171102v27704,11432,55661,22611,83619,33663l241960,1850981,92641,12939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">
                    <v:stroke joinstyle="miter"/>
                    <v:path arrowok="t" o:connecttype="custom" o:connectlocs="92641,1293947;241960,736785;92641,179623;125428,57419;48163,0;0,179623;149319,736785;0,1293947;149319,1851109;63540,2171102;147159,2204765;241960,1850981;92641,1293947" o:connectangles="0,0,0,0,0,0,0,0,0,0,0,0,0"/>
                  </v:shape>
                  <v:shape id="Vrije vorm: vorm 1452401520" style="position:absolute;left:12890;top:13469;width:2903;height:72802;visibility:visible;mso-wrap-style:square;v-text-anchor:middle" coordsize="290250,7280195" o:spid="_x0000_s1030" filled="f" stroked="f" strokeweight="1pt"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">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1630545805" style="position:absolute;left:22091;top:64922;width:2662;height:28978;visibility:visible;mso-wrap-style:square;v-text-anchor:middle" coordsize="266232,2897850" o:spid="_x0000_s1031" filled="f" stroked="f" strokeweight="1pt" path="m266233,1837770l116914,1280608,266233,723447,116914,166284r6227,-23373c95818,96036,69640,48272,44605,l,166284,149319,723447,,1280608r149319,557162l,2394931r110560,412600c157071,2838273,203963,2868633,251618,2897851l116787,2394805,266233,183777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">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767402754" style="position:absolute;left:19792;top:61723;width:2722;height:30376;visibility:visible;mso-wrap-style:square;v-text-anchor:middle" coordsize="272205,3037585" o:spid="_x0000_s1032" filled="f" stroked="f" strokeweight="1pt" path="m272205,2157636l122886,1600474,272205,1043313,122886,486150,205488,177845c178802,119410,153640,60213,130257,l,486024r149319,557161l,1600347r149319,557162l,2714671r56551,210745c106747,2963780,157833,3001128,209428,3037586l122886,2714544,272205,21576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">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334514083" style="position:absolute;left:10589;top:15322;width:2964;height:69105;visibility:visible;mso-wrap-style:square;v-text-anchor:middle" coordsize="296350,6910532" o:spid="_x0000_s1033" filled="f" stroked="f" strokeweight="1pt"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">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309792972" style="position:absolute;left:35896;top:78772;width:2180;height:20625;visibility:visible;mso-wrap-style:square;v-text-anchor:middle" coordsize="218069,2062489" o:spid="_x0000_s1034" filled="f" stroked="f" strokeweight="1pt" path="m218069,1522731l80569,1009777,218069,496822r,-88414l121616,48526c90100,32902,58965,16641,27958,l149319,452615,,1009777r149319,557161l22620,2039623v24781,7750,49561,15372,74469,22867l218069,1611145r,-884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">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580556855" style="position:absolute;left:15192;top:11759;width:2841;height:76221;visibility:visible;mso-wrap-style:square;v-text-anchor:middle" coordsize="284150,7622165" o:spid="_x0000_s1035" filled="f" stroked="f" strokeweight="1pt"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">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51388747" style="position:absolute;left:24393;top:68989;width:2601;height:26185;visibility:visible;mso-wrap-style:square;v-text-anchor:middle" coordsize="260132,2618506" o:spid="_x0000_s1036" filled="f" stroked="f" strokeweight="1pt" path="m110814,1988048l260133,1430886,110814,873725,260133,316563,232811,214811c173846,145705,117676,73932,64430,r84889,316563l,873725r149319,557161l,1988048r149319,557162l144236,2564138v31897,18419,63921,36585,96199,54369l260006,2545337,110814,19880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">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786303465" style="position:absolute;left:17493;top:50229;width:2781;height:39733;visibility:visible;mso-wrap-style:square;v-text-anchor:middle" coordsize="278050,3973302" o:spid="_x0000_s1037" filled="f" stroked="f" strokeweight="1pt" path="m278051,3307020l128732,2749859,278051,2192697,128732,1635535,278051,1078373,128732,521212,165839,382874c149827,257367,140932,129572,139661,l,521212r149319,557161l,1635535r149319,557162l,2749859r149319,557161l5337,3843984v50070,44080,101029,87271,152751,129318l128859,3864055,278051,33070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">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1588659157" style="position:absolute;left:28993;top:74375;width:2480;height:22761;visibility:visible;mso-wrap-style:square;v-text-anchor:middle" coordsize="248060,2276029" o:spid="_x0000_s1038" filled="f" stroked="f" strokeweight="1pt" path="m98741,1449434l248060,892272,98741,335110,170033,69105c142965,46494,116151,23501,89846,l,335110,149319,892272,,1449434r149319,557161l87812,2236015v29229,13592,58457,26931,87940,40015l247933,2006595,98741,14494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">
                    <v:stroke joinstyle="miter"/>
                    <v:path arrowok="t" o:connecttype="custom" o:connectlocs="98741,1449434;248060,892272;98741,335110;170033,69105;89846,0;0,335110;149319,892272;0,1449434;149319,2006595;87812,2236015;175752,2276030;247933,2006595;98741,1449434" o:connectangles="0,0,0,0,0,0,0,0,0,0,0,0,0"/>
                  </v:shape>
                  <v:shape id="Vrije vorm: vorm 1400068592" style="position:absolute;left:26693;top:72617;width:2541;height:23584;visibility:visible;mso-wrap-style:square;v-text-anchor:middle" coordsize="254160,2358345" o:spid="_x0000_s1039" filled="f" stroked="f" strokeweight="1pt" path="m104841,1625246l254160,1068083,104841,510922,219594,82697c191637,55640,164060,28074,136992,l,510922r149319,557161l,1625246r149319,557161l114753,2311471v30499,15879,61253,31505,92133,46875l254033,2182407,104841,162524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">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44088271" style="position:absolute;left:33594;top:77302;width:2360;height:21432;visibility:visible;mso-wrap-style:square;v-text-anchor:middle" coordsize="235987,2143153" o:spid="_x0000_s1040" filled="f" stroked="f" strokeweight="1pt" path="m86669,1156752l235988,599590,88448,49161c62524,33155,36854,16641,11438,l,42555,149319,599717,,1156878r149319,557163l41809,2115207v26306,9527,52739,18801,79171,27947l235988,1714041,86669,11567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">
                    <v:stroke joinstyle="miter"/>
                    <v:path arrowok="t" o:connecttype="custom" o:connectlocs="86669,1156752;235988,599590;88448,49161;11438,0;0,42555;149319,599717;0,1156878;149319,1714041;41809,2115207;120980,2143154;235988,1714041;86669,1156752" o:connectangles="0,0,0,0,0,0,0,0,0,0,0,0"/>
                  </v:shape>
                  <v:shape id="Vrije vorm: vorm 268391647" style="position:absolute;left:40;top:36488;width:2313;height:26768;visibility:visible;mso-wrap-style:square;v-text-anchor:middle" coordsize="231285,2676815" o:spid="_x0000_s1041" filled="f" stroked="f" strokeweight="1pt" path="m81967,1895443l231286,1338281,81967,781246,231286,224084,171177,c73706,364454,14995,744788,,1136173r54136,202235l,1540642v15123,391513,73706,771719,171177,1136173l231286,2452731,81967,18954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">
                    <v:stroke joinstyle="miter"/>
                    <v:path arrowok="t" o:connecttype="custom" o:connectlocs="81967,1895443;231286,1338281;81967,781246;231286,224084;171177,0;0,1136173;54136,1338408;0,1540642;171177,2676815;231286,2452731;81967,1895443" o:connectangles="0,0,0,0,0,0,0,0,0,0,0"/>
                  </v:shape>
                  <v:shape id="Vrije vorm: vorm 2039531906" style="position:absolute;left:28994;top:2607;width:2481;height:22761;visibility:visible;mso-wrap-style:square;v-text-anchor:middle" coordsize="248060,2276029" o:spid="_x0000_s1042" filled="f" stroked="f" strokeweight="1pt" path="m,826596r149319,557162l,1940920r89845,335110c116151,2252529,142965,2229536,170033,2206924l98741,1940920,248060,1383758,98614,826596,247933,269435,175752,c146269,13084,116914,26423,87812,40015r61507,229420l,8265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">
                    <v:stroke joinstyle="miter"/>
                    <v:path arrowok="t" o:connecttype="custom" o:connectlocs="0,826596;149319,1383758;0,1940920;89845,2276030;170033,2206924;98741,1940920;248060,1383758;98614,826596;247933,269435;175752,0;87812,40015;149319,269435;0,826596" o:connectangles="0,0,0,0,0,0,0,0,0,0,0,0,0"/>
                  </v:shape>
                  <v:shape id="Vrije vorm: vorm 1081652288" style="position:absolute;left:26693;top:3542;width:2541;height:23584;visibility:visible;mso-wrap-style:square;v-text-anchor:middle" coordsize="254160,2358346" o:spid="_x0000_s1043" filled="f" stroked="f" strokeweight="1pt" path="m,733101r149319,557162l,1847424r136992,510922c164060,2330272,191509,2302706,219594,2275649l104841,1847424,254160,1290263,104841,733101,254160,175939,207013,c176133,15371,145380,30996,114880,46875r34566,129064l,7331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">
                    <v:stroke joinstyle="miter"/>
                    <v:path arrowok="t" o:connecttype="custom" o:connectlocs="0,733101;149319,1290263;0,1847424;136992,2358346;219594,2275649;104841,1847424;254160,1290263;104841,733101;254160,175939;207013,0;114880,46875;149446,175939;0,733101" o:connectangles="0,0,0,0,0,0,0,0,0,0,0,0,0"/>
                  </v:shape>
                  <v:shape id="Vrije vorm: vorm 332858787" style="position:absolute;left:24393;top:4570;width:2601;height:26184;visibility:visible;mso-wrap-style:square;v-text-anchor:middle" coordsize="260132,2618380" o:spid="_x0000_s1044" filled="f" stroked="f" strokeweight="1pt" path="m,630332r149319,557162l,1744656r149319,557161l64430,2618381v53246,-73933,109288,-145579,168381,-214811l260133,2301817,110814,1744656,260133,1187494,110814,630332,260133,73170,240563,c208284,17784,176260,35823,144363,54370r5083,18927l,6303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">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303509235" style="position:absolute;left:31294;top:1764;width:2420;height:22049;visibility:visible;mso-wrap-style:square;v-text-anchor:middle" coordsize="241960,2204891" o:spid="_x0000_s1045" filled="f" stroked="f" strokeweight="1pt" path="m,910945r149319,557162l,2025269r48163,179623c73706,2185456,99377,2166147,125428,2147474l92641,2025269,241960,1468107,92641,910945,241960,353784,147159,c119201,11052,91244,22231,63540,33663r85779,319994l,9109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">
                    <v:stroke joinstyle="miter"/>
                    <v:path arrowok="t" o:connecttype="custom" o:connectlocs="0,910945;149319,1468107;0,2025269;48163,2204892;125428,2147474;92641,2025269;241960,1468107;92641,910945;241960,353784;147159,0;63540,33663;149319,353657;0,910945" o:connectangles="0,0,0,0,0,0,0,0,0,0,0,0,0"/>
                  </v:shape>
                  <v:shape id="Vrije vorm: vorm 1599670922" style="position:absolute;left:35895;top:348;width:2181;height:20623;visibility:visible;mso-wrap-style:square;v-text-anchor:middle" coordsize="218196,2062361" o:spid="_x0000_s1046" filled="f" stroked="f" strokeweight="1pt" path="m,1052586r149319,557162l27958,2062362v30880,-16641,62142,-32901,93658,-48526l218069,1653955r,-88414l80696,1052586,218197,539631r,-88414l97089,c72182,7495,47274,14990,22620,22866l149319,495551,,10525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">
                    <v:stroke joinstyle="miter"/>
                    <v:path arrowok="t" o:connecttype="custom" o:connectlocs="0,1052586;149319,1609748;27958,2062362;121616,2013836;218069,1653955;218069,1565541;80696,1052586;218197,539631;218197,451217;97089,0;22620,22866;149319,495551;0,1052586" o:connectangles="0,0,0,0,0,0,0,0,0,0,0,0,0"/>
                  </v:shape>
                  <v:shape id="Vrije vorm: vorm 714623530" style="position:absolute;left:8290;top:18194;width:3023;height:63351;visibility:visible;mso-wrap-style:square;v-text-anchor:middle" coordsize="302323,6335078" o:spid="_x0000_s1047" filled="f" stroked="f" strokeweight="1pt"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">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1168987985" style="position:absolute;left:22092;top:5843;width:2663;height:28980;visibility:visible;mso-wrap-style:square;v-text-anchor:middle" coordsize="266232,2897977" o:spid="_x0000_s1048" filled="f" stroked="f" strokeweight="1pt" path="m149319,1060208l,1617370r149319,557161l,2731693r44605,166285c69640,2849579,95818,2801942,123140,2755067r-6226,-23374l266233,2174531,116914,1617370,266233,1060208,116786,503046,251618,c204090,29344,157071,59578,110560,90320l,502919r149319,5572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">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765903655" style="position:absolute;left:33594;top:1011;width:2360;height:21431;visibility:visible;mso-wrap-style:square;v-text-anchor:middle" coordsize="235987,2143154" o:spid="_x0000_s1049" filled="f" stroked="f" strokeweight="1pt" path="m,986275r149319,557162l,2100599r11438,42555c36854,2126386,62524,2109999,88448,2093866l235988,1543437,86669,986275,235988,429114,120980,c94548,9146,68115,18293,41809,27947l149319,429114,,9862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">
                    <v:stroke joinstyle="miter"/>
                    <v:path arrowok="t" o:connecttype="custom" o:connectlocs="0,986275;149319,1543437;0,2100599;11438,2143154;88448,2093866;235988,1543437;86669,986275;235988,429114;120980,0;41809,27947;149319,429114;0,986275" o:connectangles="0,0,0,0,0,0,0,0,0,0,0,0"/>
                  </v:shape>
                  <v:shape id="Vrije vorm: vorm 1487426859" style="position:absolute;left:3690;top:25280;width:3143;height:49182;visibility:visible;mso-wrap-style:square;v-text-anchor:middle" coordsize="314268,4918164" o:spid="_x0000_s1050" filled="f" stroked="f" strokeweight="1pt"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">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538869623" style="position:absolute;left:19791;top:7643;width:2723;height:30376;visibility:visible;mso-wrap-style:square;v-text-anchor:middle" coordsize="272332,3037585" o:spid="_x0000_s1051" filled="f" stroked="f" strokeweight="1pt" path="m149446,880204l127,1437366r149319,557161l127,2551689r130257,485897c153767,2977372,178801,2918176,205615,2859741l123013,2551435,272332,1994273,123013,1437111,272332,879950,122886,323042,209428,c157833,36458,106747,73806,56551,112169l,322915,149446,8802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">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915913061" style="position:absolute;top:49464;width:113;height:816;visibility:visible;mso-wrap-style:square;v-text-anchor:middle" coordsize="11310,81554" o:spid="_x0000_s1052" filled="f" stroked="f" strokeweight="1pt" path="m381,c381,13592,,27185,,40777,,54370,381,67962,381,81554l11310,40777,3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">
                    <v:stroke joinstyle="miter"/>
                    <v:path arrowok="t" o:connecttype="custom" o:connectlocs="381,0;0,40777;381,81554;11310,40777;381,0" o:connectangles="0,0,0,0,0"/>
                  </v:shape>
                  <v:shape id="Vrije vorm: vorm 441243804" style="position:absolute;left:5990;top:22644;width:3083;height:54459;visibility:visible;mso-wrap-style:square;v-text-anchor:middle" coordsize="308296,5445855" o:spid="_x0000_s1053" filled="f" stroked="f" strokeweight="1pt"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">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938240000" style="position:absolute;left:1390;top:30100;width:3203;height:39545;visibility:visible;mso-wrap-style:square;v-text-anchor:middle" coordsize="320368,3954501" o:spid="_x0000_s1054" filled="f" stroked="f" strokeweight="1pt" path="m320369,3091447l171050,2534286,320369,1977124,171050,1420089,320369,862927,171050,305893,253016,c180072,175939,116659,356833,63286,541918r86033,321009l,1420089r149319,557162l,2534412r149319,557162l63286,3412584v53373,185085,116786,365979,189730,541918l171050,3648609,320369,30914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">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941771255" style="position:absolute;left:17492;top:9781;width:2781;height:39734;visibility:visible;mso-wrap-style:square;v-text-anchor:middle" coordsize="278051,3973429" o:spid="_x0000_s1055" filled="f" stroked="f" strokeweight="1pt" path="m,1223571r149319,557161l,2337894r149319,557162l,3452218r139661,521211c141059,3843857,149827,3716063,165839,3590555l128732,3452218,278051,2895056,128732,2337894,278051,1780732,128732,1223571,278051,666409,128859,109247,158088,c106366,42175,55407,85238,5338,129318l149319,666282,,12235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">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336193819" style="position:absolute;left:18779;top:54059;width:2506;height:36921;visibility:visible;mso-wrap-style:square;v-text-anchor:middle" coordsize="250601,3692053" o:spid="_x0000_s1056" fillcolor="#e9ebee" stroked="f" strokeweight="1pt" path="m250602,2924019l101283,2366858,250602,1809696,101283,1252534,231540,766510c137373,523752,71165,266894,37107,l,138338,149319,695499,,1252661r149319,557162l,2366985r149319,557161l,3481308r29228,109248c71546,3624981,114245,3659025,157579,3692054l101029,3481308,250602,29240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">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01903057" style="position:absolute;left:21021;top:63501;width:2565;height:29497;visibility:visible;mso-wrap-style:square;v-text-anchor:middle" coordsize="256447,2949679" o:spid="_x0000_s1057" fillcolor="#e9ebee" stroked="f" strokeweight="1pt" path="m256448,1979791l107129,1422630,256448,865468,107129,308306,151734,142022c127588,95401,104587,48018,82602,l,308306,149319,865468,,1422630r149319,557161l,2536953r86541,323042c129749,2890610,173591,2920335,217815,2949680l107256,2537080,256448,19797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">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090904249" style="position:absolute;left:9820;top:16768;width:2264;height:66211;visibility:visible;mso-wrap-style:square;v-text-anchor:middle" coordsize="226329,6621153" o:spid="_x0000_s1058" fillcolor="#e9ebee" stroked="f" strokeweight="1pt"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">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655482785" style="position:absolute;left:23260;top:66350;width:2626;height:28281;visibility:visible;mso-wrap-style:square;v-text-anchor:middle" coordsize="262547,2828110" o:spid="_x0000_s1059" fillcolor="#e9ebee" stroked="f" strokeweight="1pt" path="m113228,2252021l262547,1694859,113228,1137697,262547,580536,177658,263973c116533,178861,59219,90828,6227,l,23374,149319,580536,,1137697r149319,557162l,2252021r134832,503046c175370,2779965,216290,2804228,257464,2828110r5083,-18927l113228,22520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">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2034920385" style="position:absolute;left:7580;top:21627;width:2203;height:56487;visibility:visible;mso-wrap-style:square;v-text-anchor:middle" coordsize="220356,5648724" o:spid="_x0000_s1060" fillcolor="#e9ebee" stroked="f" strokeweight="1pt"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">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349809141" style="position:absolute;left:16540;top:11073;width:2445;height:77599;visibility:visible;mso-wrap-style:square;v-text-anchor:middle" coordsize="244501,7759867" o:spid="_x0000_s1061" fillcolor="#e9ebee" stroked="f" strokeweight="1pt"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">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703178666" style="position:absolute;left:14300;top:12773;width:2384;height:74196;visibility:visible;mso-wrap-style:square;v-text-anchor:middle" coordsize="238402,7419676" o:spid="_x0000_s1062" fillcolor="#e9ebee" stroked="f" strokeweight="1pt"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">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59903946" style="position:absolute;left:12059;top:14616;width:2325;height:70508;visibility:visible;mso-wrap-style:square;v-text-anchor:middle" coordsize="232429,7050775" o:spid="_x0000_s1063" fillcolor="#e9ebee" stroked="f" strokeweight="1pt"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">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1170336378" style="position:absolute;left:36865;top:94883;width:1210;height:4862;visibility:visible;mso-wrap-style:square;v-text-anchor:middle" coordsize="120980,486151" o:spid="_x0000_s1064" fillcolor="#e9ebee" stroked="f" strokeweight="1pt" path="m,451345v40157,12067,80441,23754,120980,34806l120980,,,4513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">
                    <v:stroke joinstyle="miter"/>
                    <v:path arrowok="t" o:connecttype="custom" o:connectlocs="0,451345;120980,486151;120980,0;0,451345" o:connectangles="0,0,0,0"/>
                  </v:shape>
                  <v:shape id="Vrije vorm: vorm 2078008600" style="position:absolute;left:25501;top:71139;width:2686;height:24594;visibility:visible;mso-wrap-style:square;v-text-anchor:middle" coordsize="268647,2459463" o:spid="_x0000_s1065" fillcolor="#e9ebee" stroked="f" strokeweight="1pt" path="m119201,1773111l268520,1215949,119201,658787,256193,147865c210063,99974,165204,50686,121997,r27322,101753l,658914r149319,557162l,1773237r149319,557163l129749,2403569v34566,19055,69258,37602,104332,55895l268647,2330400,119201,177311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">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851098802" style="position:absolute;left:5339;top:24490;width:2144;height:50762;visibility:visible;mso-wrap-style:square;v-text-anchor:middle" coordsize="214383,5076192" o:spid="_x0000_s1066" fillcolor="#e9ebee" stroked="f" strokeweight="1pt"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">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629763718" style="position:absolute;left:34460;top:77794;width:2928;height:21375;visibility:visible;mso-wrap-style:square;v-text-anchor:middle" coordsize="292792,2137564" o:spid="_x0000_s1067" fillcolor="#e9ebee" stroked="f" strokeweight="1pt" path="m143473,1107591l292792,550428,171431,97814c113864,66818,57313,34298,1779,l149319,550428,,1107591r149319,557161l34311,2093865v43589,15117,87559,29726,131655,43699l292665,1664879,143473,11075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">
                    <v:stroke joinstyle="miter"/>
                    <v:path arrowok="t" o:connecttype="custom" o:connectlocs="143473,1107591;292792,550428;171431,97814;1779,0;149319,550428;0,1107591;149319,1664752;34311,2093865;165966,2137564;292665,1664879;143473,1107591" o:connectangles="0,0,0,0,0,0,0,0,0,0,0"/>
                  </v:shape>
                  <v:shape id="Vrije vorm: vorm 494284946" style="position:absolute;left:27742;top:73444;width:2747;height:23292;visibility:visible;mso-wrap-style:square;v-text-anchor:middle" coordsize="274619,2329129" o:spid="_x0000_s1068" fillcolor="#e9ebee" stroked="f" strokeweight="1pt" path="m125174,1542548l274493,985386,125174,428225,215019,93115c180962,62754,147540,31632,114753,l,428225,149319,985386,,1542548r149319,557162l102172,2275649v36727,18165,73707,36077,110941,53481l274620,2099710,125174,15425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">
                    <v:stroke joinstyle="miter"/>
                    <v:path arrowok="t" o:connecttype="custom" o:connectlocs="125174,1542548;274493,985386;125174,428225;215019,93115;114753,0;0,428225;149319,985386;0,1542548;149319,2099710;102172,2275649;213113,2329130;274620,2099710;125174,1542548" o:connectangles="0,0,0,0,0,0,0,0,0,0,0,0,0"/>
                  </v:shape>
                  <v:shape id="Vrije vorm: vorm 2125921585" style="position:absolute;left:32221;top:76504;width:2867;height:21949;visibility:visible;mso-wrap-style:square;v-text-anchor:middle" coordsize="286692,2194856" o:spid="_x0000_s1069" fillcolor="#e9ebee" stroked="f" strokeweight="1pt" path="m137373,1236528l286692,679366,137373,122205,148811,79649c109543,53861,70911,27312,32787,l,122205,149319,679366,,1236528r149319,557162l54517,2147473v41301,16261,82856,32267,124666,47384l286692,1793690,137373,12365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">
                    <v:stroke joinstyle="miter"/>
                    <v:path arrowok="t" o:connecttype="custom" o:connectlocs="137373,1236528;286692,679366;137373,122205;148811,79649;32787,0;0,122205;149319,679366;0,1236528;149319,1793690;54517,2147473;179183,2194857;286692,1793690;137373,1236528" o:connectangles="0,0,0,0,0,0,0,0,0,0,0,0,0"/>
                  </v:shape>
                  <v:shape id="Vrije vorm: vorm 1229055763" style="position:absolute;left:29981;top:75066;width:2808;height:22577;visibility:visible;mso-wrap-style:square;v-text-anchor:middle" coordsize="280719,2257610" o:spid="_x0000_s1070" fillcolor="#e9ebee" stroked="f" strokeweight="1pt" path="m131274,1380329l280593,823166,131274,266005,179437,86382c142711,58308,106620,29599,71292,l,266005,149319,823166,,1380329r149319,557161l77138,2206924v39013,17277,78281,34299,117803,50687l280720,1937617,131274,13803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">
                    <v:stroke joinstyle="miter"/>
                    <v:path arrowok="t" o:connecttype="custom" o:connectlocs="131274,1380329;280593,823166;131274,266005;179437,86382;71292,0;0,266005;149319,823166;0,1380329;149319,1937490;77138,2206924;194941,2257611;280720,1937617;131274,1380329" o:connectangles="0,0,0,0,0,0,0,0,0,0,0,0,0"/>
                  </v:shape>
                  <v:shape id="Vrije vorm: vorm 1646634730" style="position:absolute;left:36701;top:5744;width:1375;height:10259;visibility:visible;mso-wrap-style:square;v-text-anchor:middle" coordsize="137500,1025909" o:spid="_x0000_s1071" fillcolor="#e9ebee" stroked="f" strokeweight="1pt" path="m137501,1025909l137501,,,512955r137501,5129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">
                    <v:stroke joinstyle="miter"/>
                    <v:path arrowok="t" o:connecttype="custom" o:connectlocs="137501,1025909;137501,0;0,512955" o:connectangles="0,0,0"/>
                  </v:shape>
                  <v:shape id="Vrije vorm: vorm 1900044541" style="position:absolute;left:3100;top:27396;width:2083;height:44949;visibility:visible;mso-wrap-style:square;v-text-anchor:middle" coordsize="208284,4494895" o:spid="_x0000_s1072" fillcolor="#e9ebee" stroked="f" strokeweight="1pt"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">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2143293262" style="position:absolute;left:34461;top:575;width:2928;height:21374;visibility:visible;mso-wrap-style:square;v-text-anchor:middle" coordsize="292792,2137437" o:spid="_x0000_s1073" fillcolor="#e9ebee" stroked="f" strokeweight="1pt" path="m,1029847r149319,557162l1779,2137438v55407,-34299,112085,-66819,169652,-97815l292792,1587009,143346,1029847,292665,472686,165966,c121743,13974,77900,28582,34312,43699l149319,472813,,10298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">
                    <v:stroke joinstyle="miter"/>
                    <v:path arrowok="t" o:connecttype="custom" o:connectlocs="0,1029847;149319,1587009;1779,2137438;171431,2039623;292792,1587009;143346,1029847;292665,472686;165966,0;34312,43699;149319,472813;0,1029847" o:connectangles="0,0,0,0,0,0,0,0,0,0,0"/>
                  </v:shape>
                  <v:shape id="Vrije vorm: vorm 944721764" style="position:absolute;left:29980;top:2102;width:2807;height:22575;visibility:visible;mso-wrap-style:square;v-text-anchor:middle" coordsize="280719,2257482" o:spid="_x0000_s1074" fillcolor="#e9ebee" stroked="f" strokeweight="1pt" path="m,877155r149319,557162l,1991478r71292,266005c106747,2227885,142838,2199175,179437,2171102l131274,1991478,280593,1434317,131401,877155,280720,319993,194941,c155419,16387,116151,33282,77138,50686r72181,269434l,87715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">
                    <v:stroke joinstyle="miter"/>
                    <v:path arrowok="t" o:connecttype="custom" o:connectlocs="0,877155;149319,1434317;0,1991478;71292,2257483;179437,2171102;131274,1991478;280593,1434317;131401,877155;280720,319993;194941,0;77138,50686;149319,320120;0,877155" o:connectangles="0,0,0,0,0,0,0,0,0,0,0,0,0"/>
                  </v:shape>
                  <v:shape id="Vrije vorm: vorm 2111215332" style="position:absolute;left:32221;top:1290;width:2867;height:21949;visibility:visible;mso-wrap-style:square;v-text-anchor:middle" coordsize="286692,2194856" o:spid="_x0000_s1075" fillcolor="#e9ebee" stroked="f" strokeweight="1pt" path="m,958328r149319,557162l,2072652r32787,122204c70783,2167417,109543,2140995,148811,2115207r-11438,-42555l286692,1515490,137373,958328,286692,401167,179183,c137373,15244,95818,31123,54517,47383r94802,353784l,9583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">
                    <v:stroke joinstyle="miter"/>
                    <v:path arrowok="t" o:connecttype="custom" o:connectlocs="0,958328;149319,1515490;0,2072652;32787,2194856;148811,2115207;137373,2072652;286692,1515490;137373,958328;286692,401167;179183,0;54517,47383;149319,401167;0,958328" o:connectangles="0,0,0,0,0,0,0,0,0,0,0,0,0"/>
                  </v:shape>
                  <v:shape id="Vrije vorm: vorm 1698302193" style="position:absolute;left:36867;width:1209;height:4861;visibility:visible;mso-wrap-style:square;v-text-anchor:middle" coordsize="120980,486150" o:spid="_x0000_s1076" fillcolor="#e9ebee" stroked="f" strokeweight="1pt" path="m120980,c80442,11052,40157,22739,,34807l120980,486151,1209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">
                    <v:stroke joinstyle="miter"/>
                    <v:path arrowok="t" o:connecttype="custom" o:connectlocs="120980,0;0,34807;120980,486151;120980,0" o:connectangles="0,0,0,0"/>
                  </v:shape>
                  <v:shape id="Vrije vorm: vorm 1765882894" style="position:absolute;left:37112;top:79258;width:964;height:3599;visibility:visible;mso-wrap-style:square;v-text-anchor:middle" coordsize="96453,359881" o:spid="_x0000_s1077" fillcolor="#e9ebee" stroked="f" strokeweight="1pt" path="m96454,46113c64048,31250,31897,15879,,l96454,359881r,-31376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">
                    <v:stroke joinstyle="miter"/>
                    <v:path arrowok="t" o:connecttype="custom" o:connectlocs="96454,46113;0,0;96454,359881;96454,46113" o:connectangles="0,0,0,0"/>
                  </v:shape>
                  <v:shape id="Vrije vorm: vorm 556834417" style="position:absolute;left:37112;top:16887;width:964;height:3599;visibility:visible;mso-wrap-style:square;v-text-anchor:middle" coordsize="96453,359881" o:spid="_x0000_s1078" fillcolor="#e9ebee" stroked="f" strokeweight="1pt" path="m96454,313769l96454,,,359881c31770,344002,63921,328631,96454,313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">
                    <v:stroke joinstyle="miter"/>
                    <v:path arrowok="t" o:connecttype="custom" o:connectlocs="96454,313769;96454,0;0,359881;96454,313769" o:connectangles="0,0,0,0"/>
                  </v:shape>
                  <v:shape id="Vrije vorm: vorm 606646642" style="position:absolute;left:36701;top:83741;width:1375;height:10258;visibility:visible;mso-wrap-style:square;v-text-anchor:middle" coordsize="137500,1025782" o:spid="_x0000_s1079" fillcolor="#e9ebee" stroked="f" strokeweight="1pt" path="m137501,1025782l137501,,,512828r137501,5129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">
                    <v:stroke joinstyle="miter"/>
                    <v:path arrowok="t" o:connecttype="custom" o:connectlocs="137501,1025782;137501,0;0,512828" o:connectangles="0,0,0"/>
                  </v:shape>
                  <v:shape id="Vrije vorm: vorm 1963004887" style="position:absolute;left:27741;top:3008;width:2746;height:23291;visibility:visible;mso-wrap-style:square;v-text-anchor:middle" coordsize="274619,2329128" o:spid="_x0000_s1080" fillcolor="#e9ebee" stroked="f" strokeweight="1pt" path="m,786581r149319,557162l,1900905r114753,428224c147540,2297371,180962,2266248,215019,2235888l125174,1900778,274493,1343616,125301,786581,274620,229420,213113,c175879,17403,138898,35188,102172,53480r47147,175940l,7865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">
                    <v:stroke joinstyle="miter"/>
                    <v:path arrowok="t" o:connecttype="custom" o:connectlocs="0,786581;149319,1343743;0,1900905;114753,2329129;215019,2235888;125174,1900778;274493,1343616;125301,786581;274620,229420;213113,0;102172,53480;149319,229420;0,786581" o:connectangles="0,0,0,0,0,0,0,0,0,0,0,0,0"/>
                  </v:shape>
                  <v:shape id="Vrije vorm: vorm 1023219934" style="position:absolute;left:3;top:47850;width:579;height:4045;visibility:visible;mso-wrap-style:square;v-text-anchor:middle" coordsize="57821,404469" o:spid="_x0000_s1081" fillcolor="#e9ebee" stroked="f" strokeweight="1pt" path="m3685,c1652,53607,508,107469,,161458r10929,40777l,243012v381,53989,1525,107850,3685,161457l57821,202235,368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">
                    <v:stroke joinstyle="miter"/>
                    <v:path arrowok="t" o:connecttype="custom" o:connectlocs="3685,0;0,161458;10929,202235;0,243012;3685,404469;57821,202235;3685,0" o:connectangles="0,0,0,0,0,0,0"/>
                  </v:shape>
                  <v:shape id="Vrije vorm: vorm 70506439" style="position:absolute;left:860;top:35518;width:2022;height:28706;visibility:visible;mso-wrap-style:square;v-text-anchor:middle" coordsize="202184,2870665" o:spid="_x0000_s1082" fillcolor="#e9ebee" stroked="f" strokeweight="1pt" path="m52865,1992495l202184,1435333,52865,878171,202184,321009,116151,c106874,32139,97852,64532,89210,96925r60109,224084l,878298r149319,557162l,1992495r149319,557161l89210,2773741v8642,32393,17664,64786,26941,96925l202184,2549656,52865,199249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">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88950269" style="position:absolute;left:18781;top:8766;width:2506;height:36920;visibility:visible;mso-wrap-style:square;v-text-anchor:middle" coordsize="250601,3692053" o:spid="_x0000_s1083" fillcolor="#e9ebee" stroked="f" strokeweight="1pt" path="m149319,767908l,1325069r149319,557162l,2439393r149319,557161l,3553716r37108,138338c71165,3425160,137246,3168302,231540,2925544l101283,2439393,250602,1882231,101283,1325069,250602,767908,101156,210746,157706,c114372,33155,71673,67073,29356,101498l127,210746,149319,76790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">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389910122" style="position:absolute;left:25501;top:4011;width:2685;height:24595;visibility:visible;mso-wrap-style:square;v-text-anchor:middle" coordsize="268520,2459463" o:spid="_x0000_s1084" fillcolor="#e9ebee" stroked="f" strokeweight="1pt" path="m,686226r149319,557162l,1800550r149319,557161l121997,2459464v43207,-50686,87939,-99974,134196,-147865l119201,1800677,268520,1243515,119201,686226,268520,129064,233954,c199007,18293,164187,36839,129622,55894r19570,73170l,6862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">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161412476" style="position:absolute;left:21020;top:6747;width:2566;height:29496;visibility:visible;mso-wrap-style:square;v-text-anchor:middle" coordsize="256574,2949552" o:spid="_x0000_s1085" fillcolor="#e9ebee" stroked="f" strokeweight="1pt" path="m149446,969761l127,1526923r149319,557161l127,2641246r82602,308307c104714,2901662,127715,2854279,151861,2807531l107256,2641246,256575,2084084,107256,1526923,256575,969761,107256,412599,217815,c173591,29217,129876,59070,86541,89685l,412727,149446,9697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">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014665477" style="position:absolute;left:23260;top:5113;width:2626;height:28281;visibility:visible;mso-wrap-style:square;v-text-anchor:middle" coordsize="262547,2828110" o:spid="_x0000_s1086" fillcolor="#e9ebee" stroked="f" strokeweight="1pt" path="m149319,1133251l,1690413r149319,557162l,2804736r6227,23374c59219,2737155,116533,2649122,177658,2564138r84889,-316563l113228,1690413,262547,1133251,113228,576089,262547,18928,257464,c216290,23882,175243,48018,134832,73043l,576089r149319,5571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">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Titel/ondertitel" style="position:absolute;left:7239;top:32575;width:61188;height:35668;visibility:visible;mso-wrap-style:square;v-text-anchor:middle" o:spid="_x0000_s1087"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">
                  <v:textbox inset="0,3mm,0,0">
                    <w:txbxContent>
                      <w:tbl>
                        <w:tblPr>
                          <w:tblStyle w:val="Tabelraster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9641"/>
                        </w:tblGrid>
                        <w:tr w:rsidRPr="00490EB3" w:rsidR="00E13FDC" w:rsidTr="007E0066" w14:paraId="47C01FE6" w14:textId="77777777">
                          <w:tc>
                            <w:tcPr>
                              <w:tcW w:w="0" w:type="auto"/>
                              <w:shd w:val="clear" w:color="auto" w:fill="auto"/>
                              <w:tcMar>
                                <w:top w:w="0" w:type="dxa"/>
                                <w:bottom w:w="0" w:type="dxa"/>
                                <w:right w:w="3402" w:type="dxa"/>
                              </w:tcMar>
                              <w:vAlign w:val="center"/>
                            </w:tcPr>
                            <w:p w:rsidRPr="00490EB3" w:rsidR="00E13FDC" w:rsidP="005C52FC" w:rsidRDefault="0070738C" w14:paraId="6BDE3C67" w14:textId="4AE8E52F">
                              <w:pPr>
                                <w:pStyle w:val="Cover-titel"/>
                                <w:rPr>
                                  <w:lang w:val="en-GB"/>
                                </w:rPr>
                              </w:pPr>
                              <w:r>
                                <w:rPr>
                                  <w:sz w:val="56"/>
                                  <w:szCs w:val="56"/>
                                  <w:lang w:val="en-GB"/>
                                </w:rPr>
                                <w:t>C</w:t>
                              </w:r>
                              <w:r w:rsidRPr="00490EB3">
                                <w:rPr>
                                  <w:sz w:val="56"/>
                                  <w:szCs w:val="56"/>
                                  <w:lang w:val="en-GB"/>
                                </w:rPr>
                                <w:t xml:space="preserve">oncept </w:t>
                              </w:r>
                              <w:r>
                                <w:rPr>
                                  <w:sz w:val="56"/>
                                  <w:szCs w:val="56"/>
                                  <w:lang w:val="en-GB"/>
                                </w:rPr>
                                <w:t>Ph</w:t>
                              </w:r>
                              <w:r w:rsidRPr="00490EB3">
                                <w:rPr>
                                  <w:sz w:val="56"/>
                                  <w:szCs w:val="56"/>
                                  <w:lang w:val="en-GB"/>
                                </w:rPr>
                                <w:t xml:space="preserve">ase </w:t>
                              </w:r>
                              <w:r w:rsidRPr="00490EB3" w:rsidR="005F4D61">
                                <w:rPr>
                                  <w:sz w:val="56"/>
                                  <w:szCs w:val="56"/>
                                  <w:lang w:val="en-GB"/>
                                </w:rPr>
                                <w:t>R</w:t>
                              </w:r>
                              <w:r>
                                <w:rPr>
                                  <w:sz w:val="56"/>
                                  <w:szCs w:val="56"/>
                                  <w:lang w:val="en-GB"/>
                                </w:rPr>
                                <w:t>e</w:t>
                              </w:r>
                              <w:r w:rsidRPr="00490EB3" w:rsidR="005F4D61">
                                <w:rPr>
                                  <w:sz w:val="56"/>
                                  <w:szCs w:val="56"/>
                                  <w:lang w:val="en-GB"/>
                                </w:rPr>
                                <w:t>port</w:t>
                              </w:r>
                            </w:p>
                          </w:tc>
                        </w:tr>
                        <w:tr w:rsidRPr="00490EB3" w:rsidR="00E13FDC" w:rsidTr="00DD734B" w14:paraId="4CA6940A" w14:textId="77777777">
                          <w:trPr>
                            <w:trHeight w:val="1026"/>
                          </w:trPr>
                          <w:tc>
                            <w:tcPr>
                              <w:tcW w:w="0" w:type="auto"/>
                              <w:shd w:val="clear" w:color="auto" w:fill="auto"/>
                              <w:tcMar>
                                <w:top w:w="340" w:type="dxa"/>
                                <w:right w:w="3402" w:type="dxa"/>
                              </w:tcMar>
                              <w:vAlign w:val="bottom"/>
                            </w:tcPr>
                            <w:p w:rsidRPr="00490EB3" w:rsidR="00E13FDC" w:rsidP="00563C53" w:rsidRDefault="00FC2B0B" w14:paraId="3094845C" w14:textId="2A4BE553">
                              <w:pPr>
                                <w:pStyle w:val="Cover-ondertitel"/>
                              </w:pPr>
                              <w:r w:rsidRPr="00490EB3">
                                <w:t xml:space="preserve">Team benchmark </w:t>
                              </w:r>
                              <w:r w:rsidR="00DD734B">
                                <w:rPr>
                                  <w:noProof/>
                                </w:rPr>
                                <w:drawing>
                                  <wp:inline distT="0" distB="0" distL="0" distR="0" wp14:anchorId="3CA96530" wp14:editId="499BB994">
                                    <wp:extent cx="2461260" cy="978777"/>
                                    <wp:effectExtent l="0" t="0" r="0" b="0"/>
                                    <wp:docPr id="1434240610" name="Graphic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40610" name="Graphic 1434240610"/>
                                            <pic:cNvPicPr/>
                                          </pic:nvPicPr>
                                          <pic:blipFill>
                                            <a:blip r:embed="rId17">
                                              <a:extLst>
                                                <a:ext uri="{96DAC541-7B7A-43D3-8B79-37D633B846F1}">
                                                  <asvg:svgBlip xmlns:asvg="http://schemas.microsoft.com/office/drawing/2016/SVG/main" r:embed="rId18"/>
                                                </a:ext>
                                              </a:extLst>
                                            </a:blip>
                                            <a:stretch>
                                              <a:fillRect/>
                                            </a:stretch>
                                          </pic:blipFill>
                                          <pic:spPr>
                                            <a:xfrm>
                                              <a:off x="0" y="0"/>
                                              <a:ext cx="2480768" cy="986535"/>
                                            </a:xfrm>
                                            <a:prstGeom prst="rect">
                                              <a:avLst/>
                                            </a:prstGeom>
                                          </pic:spPr>
                                        </pic:pic>
                                      </a:graphicData>
                                    </a:graphic>
                                  </wp:inline>
                                </w:drawing>
                              </w:r>
                            </w:p>
                          </w:tc>
                        </w:tr>
                        <w:tr w:rsidRPr="00490EB3" w:rsidR="00DD734B" w:rsidTr="007E0066" w14:paraId="31EF95C2" w14:textId="77777777">
                          <w:trPr>
                            <w:trHeight w:val="1026"/>
                          </w:trPr>
                          <w:tc>
                            <w:tcPr>
                              <w:tcW w:w="0" w:type="auto"/>
                              <w:shd w:val="clear" w:color="auto" w:fill="auto"/>
                              <w:tcMar>
                                <w:top w:w="340" w:type="dxa"/>
                                <w:right w:w="3402" w:type="dxa"/>
                              </w:tcMar>
                              <w:vAlign w:val="bottom"/>
                            </w:tcPr>
                            <w:p w:rsidRPr="00490EB3" w:rsidR="00DD734B" w:rsidP="00563C53" w:rsidRDefault="00DD734B" w14:paraId="1E36A89F" w14:textId="77777777">
                              <w:pPr>
                                <w:pStyle w:val="Cover-ondertitel"/>
                              </w:pPr>
                            </w:p>
                          </w:tc>
                        </w:tr>
                      </w:tbl>
                      <w:p w:rsidRPr="00490EB3" w:rsidR="00E13FDC" w:rsidP="00E13FDC" w:rsidRDefault="00E13FDC" w14:paraId="2D8A1C93" w14:textId="77777777"/>
                    </w:txbxContent>
                  </v:textbox>
                </v:shape>
                <v:shape id="Student/opleiding" style="position:absolute;left:6477;top:80105;width:61868;height:12461;visibility:visible;mso-wrap-style:square;v-text-anchor:top" o:spid="_x0000_s108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">
                  <v:textbox style="mso-fit-shape-to-text:t" inset="0,0,0,15mm">
                    <w:txbxContent>
                      <w:p w:rsidRPr="003E02F7" w:rsidR="00E13FDC" w:rsidP="00E13FDC" w:rsidRDefault="009160F1" w14:paraId="3E020F31" w14:textId="11C19303">
                        <w:pPr>
                          <w:pStyle w:val="Cover-naamstudent"/>
                          <w:rPr>
                            <w:lang w:val="nl-BE"/>
                          </w:rPr>
                        </w:pPr>
                        <w:r w:rsidRPr="003E02F7">
                          <w:rPr>
                            <w:lang w:val="nl-BE"/>
                          </w:rPr>
                          <w:t>Lorenzo miechielsen, Maarten Marx, egemen Alkan, filip kolb, Mark va</w:t>
                        </w:r>
                        <w:r w:rsidRPr="003E02F7" w:rsidR="00FC2B0B">
                          <w:rPr>
                            <w:lang w:val="nl-BE"/>
                          </w:rPr>
                          <w:t>i</w:t>
                        </w:r>
                        <w:r w:rsidRPr="003E02F7">
                          <w:rPr>
                            <w:lang w:val="nl-BE"/>
                          </w:rPr>
                          <w:t>kul</w:t>
                        </w:r>
                      </w:p>
                      <w:tbl>
                        <w:tblPr>
                          <w:tblStyle w:val="Tabelraster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76"/>
                        </w:tblGrid>
                        <w:tr w:rsidRPr="0016149B" w:rsidR="00E13FDC" w:rsidTr="004928AA" w14:paraId="5407F50E" w14:textId="77777777">
                          <w:trPr>
                            <w:trHeight w:val="170" w:hRule="exact"/>
                          </w:trPr>
                          <w:tc>
                            <w:tcPr>
                              <w:tcW w:w="0" w:type="auto"/>
                              <w:shd w:val="clear" w:color="auto" w:fill="auto"/>
                              <w:tcMar>
                                <w:top w:w="28" w:type="dxa"/>
                                <w:left w:w="85" w:type="dxa"/>
                                <w:bottom w:w="28" w:type="dxa"/>
                                <w:right w:w="85" w:type="dxa"/>
                              </w:tcMar>
                              <w:vAlign w:val="center"/>
                            </w:tcPr>
                            <w:p w:rsidRPr="003E02F7" w:rsidR="00E13FDC" w:rsidP="00E46F30" w:rsidRDefault="00E13FDC" w14:paraId="700D9487" w14:textId="77777777">
                              <w:pPr>
                                <w:rPr>
                                  <w:lang w:val="nl-BE"/>
                                </w:rPr>
                              </w:pPr>
                            </w:p>
                          </w:tc>
                        </w:tr>
                      </w:tbl>
                      <w:p w:rsidRPr="003E02F7" w:rsidR="00E13FDC" w:rsidP="00E13FDC" w:rsidRDefault="00E13FDC" w14:paraId="1519534D" w14:textId="77777777">
                        <w:pPr>
                          <w:pStyle w:val="Cover-naamafstudeerrichting"/>
                          <w:rPr>
                            <w:lang w:val="nl-BE"/>
                          </w:rPr>
                        </w:pPr>
                      </w:p>
                      <w:p w:rsidRPr="00490EB3" w:rsidR="00E13FDC" w:rsidP="00E13FDC" w:rsidRDefault="00E13FDC" w14:paraId="079D7131" w14:textId="77777777">
                        <w:pPr>
                          <w:pStyle w:val="Cover-naamafstudeerrichting"/>
                        </w:pPr>
                        <w:r w:rsidRPr="00490EB3">
                          <w:t>Academic Year 2024-2025</w:t>
                        </w:r>
                      </w:p>
                      <w:p w:rsidRPr="00490EB3" w:rsidR="00E13FDC" w:rsidP="001D62A5" w:rsidRDefault="00E13FDC" w14:paraId="3E0C0B77" w14:textId="44953055">
                        <w:pPr>
                          <w:pStyle w:val="Cover-naamafstudeerrichting"/>
                        </w:pPr>
                        <w:r w:rsidRPr="00490EB3">
                          <w:t xml:space="preserve">Campus </w:t>
                        </w:r>
                        <w:r w:rsidRPr="00490EB3" w:rsidR="001D62A5">
                          <w:t>Thomas more, Kleinhoefstraat 4, 2440 Geel</w:t>
                        </w:r>
                      </w:p>
                    </w:txbxContent>
                  </v:textbox>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Logo Associatie KU Leuven - ENG" style="position:absolute;left:6191;top:97726;width:10439;height:3956;visibility:visible;mso-wrap-style:square" o:spid="_x0000_s108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">
                  <v:imagedata o:title="" r:id="rId23"/>
                </v:shape>
                <v:shape id="Logo Thomas More - ENG" style="position:absolute;left:7239;top:7239;width:22745;height:5397;visibility:visible;mso-wrap-style:square" o:spid="_x0000_s109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">
                  <v:imagedata o:title="" r:id="rId24"/>
                </v:shape>
              </v:group>
            </w:pict>
          </mc:Fallback>
        </mc:AlternateContent>
      </w:r>
      <w:bookmarkEnd w:id="0"/>
    </w:p>
    <w:bookmarkEnd w:id="1"/>
    <w:bookmarkEnd w:id="2"/>
    <w:bookmarkEnd w:id="3"/>
    <w:bookmarkEnd w:id="4"/>
    <w:p w:rsidRPr="000D35F4" w:rsidR="007755B1" w:rsidP="000D35F4" w:rsidRDefault="007755B1" w14:paraId="4F08F5F8" w14:textId="2550A5B2">
      <w:pPr>
        <w:pStyle w:val="Headingwithoutnumber"/>
        <w:rPr>
          <w:lang w:val="en-GB"/>
        </w:rPr>
      </w:pPr>
    </w:p>
    <w:p w:rsidRPr="00490EB3" w:rsidR="002E351F" w:rsidP="00CB02C4" w:rsidRDefault="00CC2470" w14:paraId="25D11592" w14:textId="77777777">
      <w:pPr>
        <w:pStyle w:val="Headingwithoutnumber"/>
        <w:rPr>
          <w:lang w:val="en-GB"/>
        </w:rPr>
      </w:pPr>
      <w:bookmarkStart w:name="_Toc176268303" w:id="5"/>
      <w:bookmarkStart w:name="_Toc176271058" w:id="6"/>
      <w:bookmarkStart w:name="_Toc176271165" w:id="7"/>
      <w:bookmarkStart w:name="_Toc176874570" w:id="8"/>
      <w:bookmarkStart w:name="_Toc184808071" w:id="9"/>
      <w:r w:rsidRPr="00490EB3">
        <w:rPr>
          <w:lang w:val="en-GB"/>
        </w:rPr>
        <w:lastRenderedPageBreak/>
        <w:t>Table of Contents</w:t>
      </w:r>
      <w:bookmarkEnd w:id="5"/>
      <w:bookmarkEnd w:id="6"/>
      <w:bookmarkEnd w:id="7"/>
      <w:bookmarkEnd w:id="8"/>
      <w:bookmarkEnd w:id="9"/>
    </w:p>
    <w:p w:rsidR="00915824" w:rsidRDefault="002865BE" w14:paraId="37878E25" w14:textId="527F9CC2">
      <w:pPr>
        <w:pStyle w:val="Inhopg1"/>
        <w:rPr>
          <w:rFonts w:asciiTheme="minorHAnsi" w:hAnsiTheme="minorHAnsi" w:eastAsiaTheme="minorEastAsia" w:cstheme="minorBidi"/>
          <w:b w:val="0"/>
          <w:caps w:val="0"/>
          <w:kern w:val="2"/>
          <w:lang w:val="nl-BE"/>
          <w14:ligatures w14:val="standardContextual"/>
        </w:rPr>
      </w:pPr>
      <w:r w:rsidRPr="00490EB3">
        <w:rPr>
          <w:noProof w:val="0"/>
        </w:rPr>
        <w:fldChar w:fldCharType="begin"/>
      </w:r>
      <w:r w:rsidRPr="00490EB3">
        <w:rPr>
          <w:noProof w:val="0"/>
        </w:rPr>
        <w:instrText xml:space="preserve"> TOC \o "2-4" \h \z \t "Kop 1;1;Heading without number;1" </w:instrText>
      </w:r>
      <w:r w:rsidRPr="00490EB3">
        <w:rPr>
          <w:noProof w:val="0"/>
        </w:rPr>
        <w:fldChar w:fldCharType="separate"/>
      </w:r>
      <w:hyperlink w:history="1" w:anchor="_Toc184808070">
        <w:r w:rsidR="00915824">
          <w:rPr>
            <w:webHidden/>
          </w:rPr>
          <w:tab/>
        </w:r>
        <w:r w:rsidR="00915824">
          <w:rPr>
            <w:webHidden/>
          </w:rPr>
          <w:fldChar w:fldCharType="begin"/>
        </w:r>
        <w:r w:rsidR="00915824">
          <w:rPr>
            <w:webHidden/>
          </w:rPr>
          <w:instrText xml:space="preserve"> PAGEREF _Toc184808070 \h </w:instrText>
        </w:r>
        <w:r w:rsidR="00915824">
          <w:rPr>
            <w:webHidden/>
          </w:rPr>
        </w:r>
        <w:r w:rsidR="00915824">
          <w:rPr>
            <w:webHidden/>
          </w:rPr>
          <w:fldChar w:fldCharType="separate"/>
        </w:r>
        <w:r w:rsidR="00E726B6">
          <w:rPr>
            <w:webHidden/>
          </w:rPr>
          <w:t>2</w:t>
        </w:r>
        <w:r w:rsidR="00915824">
          <w:rPr>
            <w:webHidden/>
          </w:rPr>
          <w:fldChar w:fldCharType="end"/>
        </w:r>
      </w:hyperlink>
    </w:p>
    <w:p w:rsidR="00915824" w:rsidRDefault="00915824" w14:paraId="66650279" w14:textId="7A0216F2">
      <w:pPr>
        <w:pStyle w:val="Inhopg1"/>
        <w:rPr>
          <w:rFonts w:asciiTheme="minorHAnsi" w:hAnsiTheme="minorHAnsi" w:eastAsiaTheme="minorEastAsia" w:cstheme="minorBidi"/>
          <w:b w:val="0"/>
          <w:caps w:val="0"/>
          <w:kern w:val="2"/>
          <w:lang w:val="nl-BE"/>
          <w14:ligatures w14:val="standardContextual"/>
        </w:rPr>
      </w:pPr>
      <w:hyperlink w:history="1" w:anchor="_Toc184808071">
        <w:r w:rsidRPr="000C0950">
          <w:rPr>
            <w:rStyle w:val="Hyperlink"/>
          </w:rPr>
          <w:t>Table of Contents</w:t>
        </w:r>
        <w:r>
          <w:rPr>
            <w:webHidden/>
          </w:rPr>
          <w:tab/>
        </w:r>
        <w:r>
          <w:rPr>
            <w:webHidden/>
          </w:rPr>
          <w:fldChar w:fldCharType="begin"/>
        </w:r>
        <w:r>
          <w:rPr>
            <w:webHidden/>
          </w:rPr>
          <w:instrText xml:space="preserve"> PAGEREF _Toc184808071 \h </w:instrText>
        </w:r>
        <w:r>
          <w:rPr>
            <w:webHidden/>
          </w:rPr>
        </w:r>
        <w:r>
          <w:rPr>
            <w:webHidden/>
          </w:rPr>
          <w:fldChar w:fldCharType="separate"/>
        </w:r>
        <w:r w:rsidR="00E726B6">
          <w:rPr>
            <w:webHidden/>
          </w:rPr>
          <w:t>4</w:t>
        </w:r>
        <w:r>
          <w:rPr>
            <w:webHidden/>
          </w:rPr>
          <w:fldChar w:fldCharType="end"/>
        </w:r>
      </w:hyperlink>
    </w:p>
    <w:p w:rsidR="00915824" w:rsidRDefault="00915824" w14:paraId="4C1CBE6A" w14:textId="0B972E95">
      <w:pPr>
        <w:pStyle w:val="Inhopg1"/>
        <w:rPr>
          <w:rFonts w:asciiTheme="minorHAnsi" w:hAnsiTheme="minorHAnsi" w:eastAsiaTheme="minorEastAsia" w:cstheme="minorBidi"/>
          <w:b w:val="0"/>
          <w:caps w:val="0"/>
          <w:kern w:val="2"/>
          <w:lang w:val="nl-BE"/>
          <w14:ligatures w14:val="standardContextual"/>
        </w:rPr>
      </w:pPr>
      <w:hyperlink w:history="1" w:anchor="_Toc184808072">
        <w:r w:rsidRPr="000C0950">
          <w:rPr>
            <w:rStyle w:val="Hyperlink"/>
          </w:rPr>
          <w:t>Introduction</w:t>
        </w:r>
        <w:r>
          <w:rPr>
            <w:webHidden/>
          </w:rPr>
          <w:tab/>
        </w:r>
        <w:r>
          <w:rPr>
            <w:webHidden/>
          </w:rPr>
          <w:fldChar w:fldCharType="begin"/>
        </w:r>
        <w:r>
          <w:rPr>
            <w:webHidden/>
          </w:rPr>
          <w:instrText xml:space="preserve"> PAGEREF _Toc184808072 \h </w:instrText>
        </w:r>
        <w:r>
          <w:rPr>
            <w:webHidden/>
          </w:rPr>
        </w:r>
        <w:r>
          <w:rPr>
            <w:webHidden/>
          </w:rPr>
          <w:fldChar w:fldCharType="separate"/>
        </w:r>
        <w:r w:rsidR="00E726B6">
          <w:rPr>
            <w:webHidden/>
          </w:rPr>
          <w:t>5</w:t>
        </w:r>
        <w:r>
          <w:rPr>
            <w:webHidden/>
          </w:rPr>
          <w:fldChar w:fldCharType="end"/>
        </w:r>
      </w:hyperlink>
    </w:p>
    <w:p w:rsidR="00915824" w:rsidRDefault="00915824" w14:paraId="05C1B5EA" w14:textId="34653FE7">
      <w:pPr>
        <w:pStyle w:val="Inhopg1"/>
        <w:rPr>
          <w:rFonts w:asciiTheme="minorHAnsi" w:hAnsiTheme="minorHAnsi" w:eastAsiaTheme="minorEastAsia" w:cstheme="minorBidi"/>
          <w:b w:val="0"/>
          <w:caps w:val="0"/>
          <w:kern w:val="2"/>
          <w:lang w:val="nl-BE"/>
          <w14:ligatures w14:val="standardContextual"/>
        </w:rPr>
      </w:pPr>
      <w:hyperlink w:history="1" w:anchor="_Toc184808073">
        <w:r w:rsidRPr="000C0950">
          <w:rPr>
            <w:rStyle w:val="Hyperlink"/>
          </w:rPr>
          <w:t>1</w:t>
        </w:r>
        <w:r>
          <w:rPr>
            <w:rFonts w:asciiTheme="minorHAnsi" w:hAnsiTheme="minorHAnsi" w:eastAsiaTheme="minorEastAsia" w:cstheme="minorBidi"/>
            <w:b w:val="0"/>
            <w:caps w:val="0"/>
            <w:kern w:val="2"/>
            <w:lang w:val="nl-BE"/>
            <w14:ligatures w14:val="standardContextual"/>
          </w:rPr>
          <w:tab/>
        </w:r>
        <w:r w:rsidRPr="000C0950">
          <w:rPr>
            <w:rStyle w:val="Hyperlink"/>
          </w:rPr>
          <w:t>Project Team</w:t>
        </w:r>
        <w:r>
          <w:rPr>
            <w:webHidden/>
          </w:rPr>
          <w:tab/>
        </w:r>
        <w:r>
          <w:rPr>
            <w:webHidden/>
          </w:rPr>
          <w:fldChar w:fldCharType="begin"/>
        </w:r>
        <w:r>
          <w:rPr>
            <w:webHidden/>
          </w:rPr>
          <w:instrText xml:space="preserve"> PAGEREF _Toc184808073 \h </w:instrText>
        </w:r>
        <w:r>
          <w:rPr>
            <w:webHidden/>
          </w:rPr>
        </w:r>
        <w:r>
          <w:rPr>
            <w:webHidden/>
          </w:rPr>
          <w:fldChar w:fldCharType="separate"/>
        </w:r>
        <w:r w:rsidR="00E726B6">
          <w:rPr>
            <w:webHidden/>
          </w:rPr>
          <w:t>6</w:t>
        </w:r>
        <w:r>
          <w:rPr>
            <w:webHidden/>
          </w:rPr>
          <w:fldChar w:fldCharType="end"/>
        </w:r>
      </w:hyperlink>
    </w:p>
    <w:p w:rsidR="00915824" w:rsidRDefault="00915824" w14:paraId="736C7778" w14:textId="681418AD">
      <w:pPr>
        <w:pStyle w:val="Inhopg1"/>
        <w:rPr>
          <w:rFonts w:asciiTheme="minorHAnsi" w:hAnsiTheme="minorHAnsi" w:eastAsiaTheme="minorEastAsia" w:cstheme="minorBidi"/>
          <w:b w:val="0"/>
          <w:caps w:val="0"/>
          <w:kern w:val="2"/>
          <w:lang w:val="nl-BE"/>
          <w14:ligatures w14:val="standardContextual"/>
        </w:rPr>
      </w:pPr>
      <w:hyperlink w:history="1" w:anchor="_Toc184808074">
        <w:r w:rsidRPr="000C0950">
          <w:rPr>
            <w:rStyle w:val="Hyperlink"/>
          </w:rPr>
          <w:t>2</w:t>
        </w:r>
        <w:r>
          <w:rPr>
            <w:rFonts w:asciiTheme="minorHAnsi" w:hAnsiTheme="minorHAnsi" w:eastAsiaTheme="minorEastAsia" w:cstheme="minorBidi"/>
            <w:b w:val="0"/>
            <w:caps w:val="0"/>
            <w:kern w:val="2"/>
            <w:lang w:val="nl-BE"/>
            <w14:ligatures w14:val="standardContextual"/>
          </w:rPr>
          <w:tab/>
        </w:r>
        <w:r w:rsidRPr="000C0950">
          <w:rPr>
            <w:rStyle w:val="Hyperlink"/>
          </w:rPr>
          <w:t>Timeline</w:t>
        </w:r>
        <w:r>
          <w:rPr>
            <w:webHidden/>
          </w:rPr>
          <w:tab/>
        </w:r>
        <w:r>
          <w:rPr>
            <w:webHidden/>
          </w:rPr>
          <w:fldChar w:fldCharType="begin"/>
        </w:r>
        <w:r>
          <w:rPr>
            <w:webHidden/>
          </w:rPr>
          <w:instrText xml:space="preserve"> PAGEREF _Toc184808074 \h </w:instrText>
        </w:r>
        <w:r>
          <w:rPr>
            <w:webHidden/>
          </w:rPr>
        </w:r>
        <w:r>
          <w:rPr>
            <w:webHidden/>
          </w:rPr>
          <w:fldChar w:fldCharType="separate"/>
        </w:r>
        <w:r w:rsidR="00E726B6">
          <w:rPr>
            <w:webHidden/>
          </w:rPr>
          <w:t>7</w:t>
        </w:r>
        <w:r>
          <w:rPr>
            <w:webHidden/>
          </w:rPr>
          <w:fldChar w:fldCharType="end"/>
        </w:r>
      </w:hyperlink>
    </w:p>
    <w:p w:rsidR="00915824" w:rsidRDefault="00915824" w14:paraId="23302FE8" w14:textId="32F9EB40">
      <w:pPr>
        <w:pStyle w:val="Inhopg1"/>
        <w:rPr>
          <w:rFonts w:asciiTheme="minorHAnsi" w:hAnsiTheme="minorHAnsi" w:eastAsiaTheme="minorEastAsia" w:cstheme="minorBidi"/>
          <w:b w:val="0"/>
          <w:caps w:val="0"/>
          <w:kern w:val="2"/>
          <w:lang w:val="nl-BE"/>
          <w14:ligatures w14:val="standardContextual"/>
        </w:rPr>
      </w:pPr>
      <w:hyperlink w:history="1" w:anchor="_Toc184808075">
        <w:r w:rsidRPr="000C0950">
          <w:rPr>
            <w:rStyle w:val="Hyperlink"/>
          </w:rPr>
          <w:t>3</w:t>
        </w:r>
        <w:r>
          <w:rPr>
            <w:rFonts w:asciiTheme="minorHAnsi" w:hAnsiTheme="minorHAnsi" w:eastAsiaTheme="minorEastAsia" w:cstheme="minorBidi"/>
            <w:b w:val="0"/>
            <w:caps w:val="0"/>
            <w:kern w:val="2"/>
            <w:lang w:val="nl-BE"/>
            <w14:ligatures w14:val="standardContextual"/>
          </w:rPr>
          <w:tab/>
        </w:r>
        <w:r w:rsidRPr="000C0950">
          <w:rPr>
            <w:rStyle w:val="Hyperlink"/>
          </w:rPr>
          <w:t>Risks</w:t>
        </w:r>
        <w:r>
          <w:rPr>
            <w:webHidden/>
          </w:rPr>
          <w:tab/>
        </w:r>
        <w:r>
          <w:rPr>
            <w:webHidden/>
          </w:rPr>
          <w:fldChar w:fldCharType="begin"/>
        </w:r>
        <w:r>
          <w:rPr>
            <w:webHidden/>
          </w:rPr>
          <w:instrText xml:space="preserve"> PAGEREF _Toc184808075 \h </w:instrText>
        </w:r>
        <w:r>
          <w:rPr>
            <w:webHidden/>
          </w:rPr>
        </w:r>
        <w:r>
          <w:rPr>
            <w:webHidden/>
          </w:rPr>
          <w:fldChar w:fldCharType="separate"/>
        </w:r>
        <w:r w:rsidR="00E726B6">
          <w:rPr>
            <w:webHidden/>
          </w:rPr>
          <w:t>8</w:t>
        </w:r>
        <w:r>
          <w:rPr>
            <w:webHidden/>
          </w:rPr>
          <w:fldChar w:fldCharType="end"/>
        </w:r>
      </w:hyperlink>
    </w:p>
    <w:p w:rsidR="00915824" w:rsidRDefault="00915824" w14:paraId="0AAA8DC2" w14:textId="2587AA97">
      <w:pPr>
        <w:pStyle w:val="Inhopg2"/>
        <w:rPr>
          <w:rFonts w:asciiTheme="minorHAnsi" w:hAnsiTheme="minorHAnsi" w:eastAsiaTheme="minorEastAsia" w:cstheme="minorBidi"/>
          <w:kern w:val="2"/>
          <w:lang w:val="nl-BE"/>
          <w14:ligatures w14:val="standardContextual"/>
        </w:rPr>
      </w:pPr>
      <w:hyperlink w:history="1" w:anchor="_Toc184808076">
        <w:r w:rsidRPr="000C0950">
          <w:rPr>
            <w:rStyle w:val="Hyperlink"/>
          </w:rPr>
          <w:t>3.1</w:t>
        </w:r>
        <w:r>
          <w:rPr>
            <w:rFonts w:asciiTheme="minorHAnsi" w:hAnsiTheme="minorHAnsi" w:eastAsiaTheme="minorEastAsia" w:cstheme="minorBidi"/>
            <w:kern w:val="2"/>
            <w:lang w:val="nl-BE"/>
            <w14:ligatures w14:val="standardContextual"/>
          </w:rPr>
          <w:tab/>
        </w:r>
        <w:r w:rsidRPr="000C0950">
          <w:rPr>
            <w:rStyle w:val="Hyperlink"/>
          </w:rPr>
          <w:t>Possible solutions</w:t>
        </w:r>
        <w:r>
          <w:rPr>
            <w:webHidden/>
          </w:rPr>
          <w:tab/>
        </w:r>
        <w:r>
          <w:rPr>
            <w:webHidden/>
          </w:rPr>
          <w:fldChar w:fldCharType="begin"/>
        </w:r>
        <w:r>
          <w:rPr>
            <w:webHidden/>
          </w:rPr>
          <w:instrText xml:space="preserve"> PAGEREF _Toc184808076 \h </w:instrText>
        </w:r>
        <w:r>
          <w:rPr>
            <w:webHidden/>
          </w:rPr>
        </w:r>
        <w:r>
          <w:rPr>
            <w:webHidden/>
          </w:rPr>
          <w:fldChar w:fldCharType="separate"/>
        </w:r>
        <w:r w:rsidR="00E726B6">
          <w:rPr>
            <w:webHidden/>
          </w:rPr>
          <w:t>8</w:t>
        </w:r>
        <w:r>
          <w:rPr>
            <w:webHidden/>
          </w:rPr>
          <w:fldChar w:fldCharType="end"/>
        </w:r>
      </w:hyperlink>
    </w:p>
    <w:p w:rsidR="00915824" w:rsidRDefault="00915824" w14:paraId="4C0D00FA" w14:textId="2C4522DA">
      <w:pPr>
        <w:pStyle w:val="Inhopg1"/>
        <w:rPr>
          <w:rFonts w:asciiTheme="minorHAnsi" w:hAnsiTheme="minorHAnsi" w:eastAsiaTheme="minorEastAsia" w:cstheme="minorBidi"/>
          <w:b w:val="0"/>
          <w:caps w:val="0"/>
          <w:kern w:val="2"/>
          <w:lang w:val="nl-BE"/>
          <w14:ligatures w14:val="standardContextual"/>
        </w:rPr>
      </w:pPr>
      <w:hyperlink w:history="1" w:anchor="_Toc184808077">
        <w:r w:rsidRPr="000C0950">
          <w:rPr>
            <w:rStyle w:val="Hyperlink"/>
          </w:rPr>
          <w:t>4</w:t>
        </w:r>
        <w:r>
          <w:rPr>
            <w:rFonts w:asciiTheme="minorHAnsi" w:hAnsiTheme="minorHAnsi" w:eastAsiaTheme="minorEastAsia" w:cstheme="minorBidi"/>
            <w:b w:val="0"/>
            <w:caps w:val="0"/>
            <w:kern w:val="2"/>
            <w:lang w:val="nl-BE"/>
            <w14:ligatures w14:val="standardContextual"/>
          </w:rPr>
          <w:tab/>
        </w:r>
        <w:r w:rsidRPr="000C0950">
          <w:rPr>
            <w:rStyle w:val="Hyperlink"/>
          </w:rPr>
          <w:t>Research</w:t>
        </w:r>
        <w:r>
          <w:rPr>
            <w:webHidden/>
          </w:rPr>
          <w:tab/>
        </w:r>
        <w:r>
          <w:rPr>
            <w:webHidden/>
          </w:rPr>
          <w:fldChar w:fldCharType="begin"/>
        </w:r>
        <w:r>
          <w:rPr>
            <w:webHidden/>
          </w:rPr>
          <w:instrText xml:space="preserve"> PAGEREF _Toc184808077 \h </w:instrText>
        </w:r>
        <w:r>
          <w:rPr>
            <w:webHidden/>
          </w:rPr>
        </w:r>
        <w:r>
          <w:rPr>
            <w:webHidden/>
          </w:rPr>
          <w:fldChar w:fldCharType="separate"/>
        </w:r>
        <w:r w:rsidR="00E726B6">
          <w:rPr>
            <w:webHidden/>
          </w:rPr>
          <w:t>8</w:t>
        </w:r>
        <w:r>
          <w:rPr>
            <w:webHidden/>
          </w:rPr>
          <w:fldChar w:fldCharType="end"/>
        </w:r>
      </w:hyperlink>
    </w:p>
    <w:p w:rsidR="00915824" w:rsidRDefault="00915824" w14:paraId="29EB44D3" w14:textId="66529277">
      <w:pPr>
        <w:pStyle w:val="Inhopg2"/>
        <w:rPr>
          <w:rFonts w:asciiTheme="minorHAnsi" w:hAnsiTheme="minorHAnsi" w:eastAsiaTheme="minorEastAsia" w:cstheme="minorBidi"/>
          <w:kern w:val="2"/>
          <w:lang w:val="nl-BE"/>
          <w14:ligatures w14:val="standardContextual"/>
        </w:rPr>
      </w:pPr>
      <w:hyperlink w:history="1" w:anchor="_Toc184808078">
        <w:r w:rsidRPr="000C0950">
          <w:rPr>
            <w:rStyle w:val="Hyperlink"/>
          </w:rPr>
          <w:t>4.1</w:t>
        </w:r>
        <w:r>
          <w:rPr>
            <w:rFonts w:asciiTheme="minorHAnsi" w:hAnsiTheme="minorHAnsi" w:eastAsiaTheme="minorEastAsia" w:cstheme="minorBidi"/>
            <w:kern w:val="2"/>
            <w:lang w:val="nl-BE"/>
            <w14:ligatures w14:val="standardContextual"/>
          </w:rPr>
          <w:tab/>
        </w:r>
        <w:r w:rsidRPr="000C0950">
          <w:rPr>
            <w:rStyle w:val="Hyperlink"/>
          </w:rPr>
          <w:t>Frontend solution</w:t>
        </w:r>
        <w:r>
          <w:rPr>
            <w:webHidden/>
          </w:rPr>
          <w:tab/>
        </w:r>
        <w:r>
          <w:rPr>
            <w:webHidden/>
          </w:rPr>
          <w:fldChar w:fldCharType="begin"/>
        </w:r>
        <w:r>
          <w:rPr>
            <w:webHidden/>
          </w:rPr>
          <w:instrText xml:space="preserve"> PAGEREF _Toc184808078 \h </w:instrText>
        </w:r>
        <w:r>
          <w:rPr>
            <w:webHidden/>
          </w:rPr>
        </w:r>
        <w:r>
          <w:rPr>
            <w:webHidden/>
          </w:rPr>
          <w:fldChar w:fldCharType="separate"/>
        </w:r>
        <w:r w:rsidR="00E726B6">
          <w:rPr>
            <w:webHidden/>
          </w:rPr>
          <w:t>9</w:t>
        </w:r>
        <w:r>
          <w:rPr>
            <w:webHidden/>
          </w:rPr>
          <w:fldChar w:fldCharType="end"/>
        </w:r>
      </w:hyperlink>
    </w:p>
    <w:p w:rsidR="00915824" w:rsidRDefault="00915824" w14:paraId="41BC0980" w14:textId="421D878D">
      <w:pPr>
        <w:pStyle w:val="Inhopg3"/>
        <w:rPr>
          <w:rFonts w:asciiTheme="minorHAnsi" w:hAnsiTheme="minorHAnsi" w:eastAsiaTheme="minorEastAsia" w:cstheme="minorBidi"/>
          <w:kern w:val="2"/>
          <w:lang w:val="nl-BE"/>
          <w14:ligatures w14:val="standardContextual"/>
        </w:rPr>
      </w:pPr>
      <w:hyperlink w:history="1" w:anchor="_Toc184808079">
        <w:r w:rsidRPr="000C0950">
          <w:rPr>
            <w:rStyle w:val="Hyperlink"/>
          </w:rPr>
          <w:t>4.1.1</w:t>
        </w:r>
        <w:r>
          <w:rPr>
            <w:rFonts w:asciiTheme="minorHAnsi" w:hAnsiTheme="minorHAnsi" w:eastAsiaTheme="minorEastAsia" w:cstheme="minorBidi"/>
            <w:kern w:val="2"/>
            <w:lang w:val="nl-BE"/>
            <w14:ligatures w14:val="standardContextual"/>
          </w:rPr>
          <w:tab/>
        </w:r>
        <w:r w:rsidRPr="000C0950">
          <w:rPr>
            <w:rStyle w:val="Hyperlink"/>
          </w:rPr>
          <w:t>Research</w:t>
        </w:r>
        <w:r>
          <w:rPr>
            <w:webHidden/>
          </w:rPr>
          <w:tab/>
        </w:r>
        <w:r>
          <w:rPr>
            <w:webHidden/>
          </w:rPr>
          <w:fldChar w:fldCharType="begin"/>
        </w:r>
        <w:r>
          <w:rPr>
            <w:webHidden/>
          </w:rPr>
          <w:instrText xml:space="preserve"> PAGEREF _Toc184808079 \h </w:instrText>
        </w:r>
        <w:r>
          <w:rPr>
            <w:webHidden/>
          </w:rPr>
        </w:r>
        <w:r>
          <w:rPr>
            <w:webHidden/>
          </w:rPr>
          <w:fldChar w:fldCharType="separate"/>
        </w:r>
        <w:r w:rsidR="00E726B6">
          <w:rPr>
            <w:webHidden/>
          </w:rPr>
          <w:t>9</w:t>
        </w:r>
        <w:r>
          <w:rPr>
            <w:webHidden/>
          </w:rPr>
          <w:fldChar w:fldCharType="end"/>
        </w:r>
      </w:hyperlink>
    </w:p>
    <w:p w:rsidR="00915824" w:rsidRDefault="00915824" w14:paraId="65C54BD7" w14:textId="6F0236D0">
      <w:pPr>
        <w:pStyle w:val="Inhopg3"/>
        <w:rPr>
          <w:rFonts w:asciiTheme="minorHAnsi" w:hAnsiTheme="minorHAnsi" w:eastAsiaTheme="minorEastAsia" w:cstheme="minorBidi"/>
          <w:kern w:val="2"/>
          <w:lang w:val="nl-BE"/>
          <w14:ligatures w14:val="standardContextual"/>
        </w:rPr>
      </w:pPr>
      <w:hyperlink w:history="1" w:anchor="_Toc184808080">
        <w:r w:rsidRPr="000C0950">
          <w:rPr>
            <w:rStyle w:val="Hyperlink"/>
          </w:rPr>
          <w:t>4.1.2</w:t>
        </w:r>
        <w:r>
          <w:rPr>
            <w:rFonts w:asciiTheme="minorHAnsi" w:hAnsiTheme="minorHAnsi" w:eastAsiaTheme="minorEastAsia" w:cstheme="minorBidi"/>
            <w:kern w:val="2"/>
            <w:lang w:val="nl-BE"/>
            <w14:ligatures w14:val="standardContextual"/>
          </w:rPr>
          <w:tab/>
        </w:r>
        <w:r w:rsidRPr="000C0950">
          <w:rPr>
            <w:rStyle w:val="Hyperlink"/>
          </w:rPr>
          <w:t>SME Talk</w:t>
        </w:r>
        <w:r>
          <w:rPr>
            <w:webHidden/>
          </w:rPr>
          <w:tab/>
        </w:r>
        <w:r>
          <w:rPr>
            <w:webHidden/>
          </w:rPr>
          <w:fldChar w:fldCharType="begin"/>
        </w:r>
        <w:r>
          <w:rPr>
            <w:webHidden/>
          </w:rPr>
          <w:instrText xml:space="preserve"> PAGEREF _Toc184808080 \h </w:instrText>
        </w:r>
        <w:r>
          <w:rPr>
            <w:webHidden/>
          </w:rPr>
        </w:r>
        <w:r>
          <w:rPr>
            <w:webHidden/>
          </w:rPr>
          <w:fldChar w:fldCharType="separate"/>
        </w:r>
        <w:r w:rsidR="00E726B6">
          <w:rPr>
            <w:webHidden/>
          </w:rPr>
          <w:t>10</w:t>
        </w:r>
        <w:r>
          <w:rPr>
            <w:webHidden/>
          </w:rPr>
          <w:fldChar w:fldCharType="end"/>
        </w:r>
      </w:hyperlink>
    </w:p>
    <w:p w:rsidR="00915824" w:rsidRDefault="00915824" w14:paraId="5CFB56DD" w14:textId="19A5F5BF">
      <w:pPr>
        <w:pStyle w:val="Inhopg3"/>
        <w:rPr>
          <w:rFonts w:asciiTheme="minorHAnsi" w:hAnsiTheme="minorHAnsi" w:eastAsiaTheme="minorEastAsia" w:cstheme="minorBidi"/>
          <w:kern w:val="2"/>
          <w:lang w:val="nl-BE"/>
          <w14:ligatures w14:val="standardContextual"/>
        </w:rPr>
      </w:pPr>
      <w:hyperlink w:history="1" w:anchor="_Toc184808081">
        <w:r w:rsidRPr="000C0950">
          <w:rPr>
            <w:rStyle w:val="Hyperlink"/>
          </w:rPr>
          <w:t>4.1.3</w:t>
        </w:r>
        <w:r>
          <w:rPr>
            <w:rFonts w:asciiTheme="minorHAnsi" w:hAnsiTheme="minorHAnsi" w:eastAsiaTheme="minorEastAsia" w:cstheme="minorBidi"/>
            <w:kern w:val="2"/>
            <w:lang w:val="nl-BE"/>
            <w14:ligatures w14:val="standardContextual"/>
          </w:rPr>
          <w:tab/>
        </w:r>
        <w:r w:rsidRPr="000C0950">
          <w:rPr>
            <w:rStyle w:val="Hyperlink"/>
          </w:rPr>
          <w:t>Designs</w:t>
        </w:r>
        <w:r>
          <w:rPr>
            <w:webHidden/>
          </w:rPr>
          <w:tab/>
        </w:r>
        <w:r>
          <w:rPr>
            <w:webHidden/>
          </w:rPr>
          <w:fldChar w:fldCharType="begin"/>
        </w:r>
        <w:r>
          <w:rPr>
            <w:webHidden/>
          </w:rPr>
          <w:instrText xml:space="preserve"> PAGEREF _Toc184808081 \h </w:instrText>
        </w:r>
        <w:r>
          <w:rPr>
            <w:webHidden/>
          </w:rPr>
        </w:r>
        <w:r>
          <w:rPr>
            <w:webHidden/>
          </w:rPr>
          <w:fldChar w:fldCharType="separate"/>
        </w:r>
        <w:r w:rsidR="00E726B6">
          <w:rPr>
            <w:webHidden/>
          </w:rPr>
          <w:t>10</w:t>
        </w:r>
        <w:r>
          <w:rPr>
            <w:webHidden/>
          </w:rPr>
          <w:fldChar w:fldCharType="end"/>
        </w:r>
      </w:hyperlink>
    </w:p>
    <w:p w:rsidR="00915824" w:rsidRDefault="00915824" w14:paraId="31403B5F" w14:textId="138D48CA">
      <w:pPr>
        <w:pStyle w:val="Inhopg3"/>
        <w:rPr>
          <w:rFonts w:asciiTheme="minorHAnsi" w:hAnsiTheme="minorHAnsi" w:eastAsiaTheme="minorEastAsia" w:cstheme="minorBidi"/>
          <w:kern w:val="2"/>
          <w:lang w:val="nl-BE"/>
          <w14:ligatures w14:val="standardContextual"/>
        </w:rPr>
      </w:pPr>
      <w:hyperlink w:history="1" w:anchor="_Toc184808082">
        <w:r w:rsidRPr="000C0950">
          <w:rPr>
            <w:rStyle w:val="Hyperlink"/>
          </w:rPr>
          <w:t>4.1.4</w:t>
        </w:r>
        <w:r>
          <w:rPr>
            <w:rFonts w:asciiTheme="minorHAnsi" w:hAnsiTheme="minorHAnsi" w:eastAsiaTheme="minorEastAsia" w:cstheme="minorBidi"/>
            <w:kern w:val="2"/>
            <w:lang w:val="nl-BE"/>
            <w14:ligatures w14:val="standardContextual"/>
          </w:rPr>
          <w:tab/>
        </w:r>
        <w:r w:rsidRPr="000C0950">
          <w:rPr>
            <w:rStyle w:val="Hyperlink"/>
          </w:rPr>
          <w:t>Conclusion</w:t>
        </w:r>
        <w:r>
          <w:rPr>
            <w:webHidden/>
          </w:rPr>
          <w:tab/>
        </w:r>
        <w:r>
          <w:rPr>
            <w:webHidden/>
          </w:rPr>
          <w:fldChar w:fldCharType="begin"/>
        </w:r>
        <w:r>
          <w:rPr>
            <w:webHidden/>
          </w:rPr>
          <w:instrText xml:space="preserve"> PAGEREF _Toc184808082 \h </w:instrText>
        </w:r>
        <w:r>
          <w:rPr>
            <w:webHidden/>
          </w:rPr>
        </w:r>
        <w:r>
          <w:rPr>
            <w:webHidden/>
          </w:rPr>
          <w:fldChar w:fldCharType="separate"/>
        </w:r>
        <w:r w:rsidR="00E726B6">
          <w:rPr>
            <w:webHidden/>
          </w:rPr>
          <w:t>13</w:t>
        </w:r>
        <w:r>
          <w:rPr>
            <w:webHidden/>
          </w:rPr>
          <w:fldChar w:fldCharType="end"/>
        </w:r>
      </w:hyperlink>
    </w:p>
    <w:p w:rsidR="00915824" w:rsidRDefault="00915824" w14:paraId="0832723F" w14:textId="3E5B5F4E">
      <w:pPr>
        <w:pStyle w:val="Inhopg2"/>
        <w:rPr>
          <w:rFonts w:asciiTheme="minorHAnsi" w:hAnsiTheme="minorHAnsi" w:eastAsiaTheme="minorEastAsia" w:cstheme="minorBidi"/>
          <w:kern w:val="2"/>
          <w:lang w:val="nl-BE"/>
          <w14:ligatures w14:val="standardContextual"/>
        </w:rPr>
      </w:pPr>
      <w:hyperlink w:history="1" w:anchor="_Toc184808083">
        <w:r w:rsidRPr="000C0950">
          <w:rPr>
            <w:rStyle w:val="Hyperlink"/>
          </w:rPr>
          <w:t>4.2</w:t>
        </w:r>
        <w:r>
          <w:rPr>
            <w:rFonts w:asciiTheme="minorHAnsi" w:hAnsiTheme="minorHAnsi" w:eastAsiaTheme="minorEastAsia" w:cstheme="minorBidi"/>
            <w:kern w:val="2"/>
            <w:lang w:val="nl-BE"/>
            <w14:ligatures w14:val="standardContextual"/>
          </w:rPr>
          <w:tab/>
        </w:r>
        <w:r w:rsidRPr="000C0950">
          <w:rPr>
            <w:rStyle w:val="Hyperlink"/>
          </w:rPr>
          <w:t>Backend solutions</w:t>
        </w:r>
        <w:r>
          <w:rPr>
            <w:webHidden/>
          </w:rPr>
          <w:tab/>
        </w:r>
        <w:r>
          <w:rPr>
            <w:webHidden/>
          </w:rPr>
          <w:fldChar w:fldCharType="begin"/>
        </w:r>
        <w:r>
          <w:rPr>
            <w:webHidden/>
          </w:rPr>
          <w:instrText xml:space="preserve"> PAGEREF _Toc184808083 \h </w:instrText>
        </w:r>
        <w:r>
          <w:rPr>
            <w:webHidden/>
          </w:rPr>
        </w:r>
        <w:r>
          <w:rPr>
            <w:webHidden/>
          </w:rPr>
          <w:fldChar w:fldCharType="separate"/>
        </w:r>
        <w:r w:rsidR="00E726B6">
          <w:rPr>
            <w:webHidden/>
          </w:rPr>
          <w:t>14</w:t>
        </w:r>
        <w:r>
          <w:rPr>
            <w:webHidden/>
          </w:rPr>
          <w:fldChar w:fldCharType="end"/>
        </w:r>
      </w:hyperlink>
    </w:p>
    <w:p w:rsidR="00915824" w:rsidRDefault="00915824" w14:paraId="1255A059" w14:textId="628E3233">
      <w:pPr>
        <w:pStyle w:val="Inhopg3"/>
        <w:rPr>
          <w:rFonts w:asciiTheme="minorHAnsi" w:hAnsiTheme="minorHAnsi" w:eastAsiaTheme="minorEastAsia" w:cstheme="minorBidi"/>
          <w:kern w:val="2"/>
          <w:lang w:val="nl-BE"/>
          <w14:ligatures w14:val="standardContextual"/>
        </w:rPr>
      </w:pPr>
      <w:hyperlink w:history="1" w:anchor="_Toc184808084">
        <w:r w:rsidRPr="000C0950">
          <w:rPr>
            <w:rStyle w:val="Hyperlink"/>
          </w:rPr>
          <w:t>4.2.1</w:t>
        </w:r>
        <w:r>
          <w:rPr>
            <w:rFonts w:asciiTheme="minorHAnsi" w:hAnsiTheme="minorHAnsi" w:eastAsiaTheme="minorEastAsia" w:cstheme="minorBidi"/>
            <w:kern w:val="2"/>
            <w:lang w:val="nl-BE"/>
            <w14:ligatures w14:val="standardContextual"/>
          </w:rPr>
          <w:tab/>
        </w:r>
        <w:r w:rsidRPr="000C0950">
          <w:rPr>
            <w:rStyle w:val="Hyperlink"/>
          </w:rPr>
          <w:t>Research</w:t>
        </w:r>
        <w:r>
          <w:rPr>
            <w:webHidden/>
          </w:rPr>
          <w:tab/>
        </w:r>
        <w:r>
          <w:rPr>
            <w:webHidden/>
          </w:rPr>
          <w:fldChar w:fldCharType="begin"/>
        </w:r>
        <w:r>
          <w:rPr>
            <w:webHidden/>
          </w:rPr>
          <w:instrText xml:space="preserve"> PAGEREF _Toc184808084 \h </w:instrText>
        </w:r>
        <w:r>
          <w:rPr>
            <w:webHidden/>
          </w:rPr>
        </w:r>
        <w:r>
          <w:rPr>
            <w:webHidden/>
          </w:rPr>
          <w:fldChar w:fldCharType="separate"/>
        </w:r>
        <w:r w:rsidR="00E726B6">
          <w:rPr>
            <w:webHidden/>
          </w:rPr>
          <w:t>14</w:t>
        </w:r>
        <w:r>
          <w:rPr>
            <w:webHidden/>
          </w:rPr>
          <w:fldChar w:fldCharType="end"/>
        </w:r>
      </w:hyperlink>
    </w:p>
    <w:p w:rsidR="00915824" w:rsidRDefault="00915824" w14:paraId="79F5386A" w14:textId="2A596716">
      <w:pPr>
        <w:pStyle w:val="Inhopg3"/>
        <w:rPr>
          <w:rFonts w:asciiTheme="minorHAnsi" w:hAnsiTheme="minorHAnsi" w:eastAsiaTheme="minorEastAsia" w:cstheme="minorBidi"/>
          <w:kern w:val="2"/>
          <w:lang w:val="nl-BE"/>
          <w14:ligatures w14:val="standardContextual"/>
        </w:rPr>
      </w:pPr>
      <w:hyperlink w:history="1" w:anchor="_Toc184808085">
        <w:r w:rsidRPr="000C0950">
          <w:rPr>
            <w:rStyle w:val="Hyperlink"/>
          </w:rPr>
          <w:t>4.2.2</w:t>
        </w:r>
        <w:r>
          <w:rPr>
            <w:rFonts w:asciiTheme="minorHAnsi" w:hAnsiTheme="minorHAnsi" w:eastAsiaTheme="minorEastAsia" w:cstheme="minorBidi"/>
            <w:kern w:val="2"/>
            <w:lang w:val="nl-BE"/>
            <w14:ligatures w14:val="standardContextual"/>
          </w:rPr>
          <w:tab/>
        </w:r>
        <w:r w:rsidRPr="000C0950">
          <w:rPr>
            <w:rStyle w:val="Hyperlink"/>
          </w:rPr>
          <w:t>SME Talk</w:t>
        </w:r>
        <w:r>
          <w:rPr>
            <w:webHidden/>
          </w:rPr>
          <w:tab/>
        </w:r>
        <w:r>
          <w:rPr>
            <w:webHidden/>
          </w:rPr>
          <w:fldChar w:fldCharType="begin"/>
        </w:r>
        <w:r>
          <w:rPr>
            <w:webHidden/>
          </w:rPr>
          <w:instrText xml:space="preserve"> PAGEREF _Toc184808085 \h </w:instrText>
        </w:r>
        <w:r>
          <w:rPr>
            <w:webHidden/>
          </w:rPr>
        </w:r>
        <w:r>
          <w:rPr>
            <w:webHidden/>
          </w:rPr>
          <w:fldChar w:fldCharType="separate"/>
        </w:r>
        <w:r w:rsidR="00E726B6">
          <w:rPr>
            <w:webHidden/>
          </w:rPr>
          <w:t>15</w:t>
        </w:r>
        <w:r>
          <w:rPr>
            <w:webHidden/>
          </w:rPr>
          <w:fldChar w:fldCharType="end"/>
        </w:r>
      </w:hyperlink>
    </w:p>
    <w:p w:rsidR="00915824" w:rsidRDefault="00915824" w14:paraId="4F8242A7" w14:textId="6AE2A54E">
      <w:pPr>
        <w:pStyle w:val="Inhopg3"/>
        <w:rPr>
          <w:rFonts w:asciiTheme="minorHAnsi" w:hAnsiTheme="minorHAnsi" w:eastAsiaTheme="minorEastAsia" w:cstheme="minorBidi"/>
          <w:kern w:val="2"/>
          <w:lang w:val="nl-BE"/>
          <w14:ligatures w14:val="standardContextual"/>
        </w:rPr>
      </w:pPr>
      <w:hyperlink w:history="1" w:anchor="_Toc184808086">
        <w:r w:rsidRPr="000C0950">
          <w:rPr>
            <w:rStyle w:val="Hyperlink"/>
          </w:rPr>
          <w:t>4.2.3</w:t>
        </w:r>
        <w:r>
          <w:rPr>
            <w:rFonts w:asciiTheme="minorHAnsi" w:hAnsiTheme="minorHAnsi" w:eastAsiaTheme="minorEastAsia" w:cstheme="minorBidi"/>
            <w:kern w:val="2"/>
            <w:lang w:val="nl-BE"/>
            <w14:ligatures w14:val="standardContextual"/>
          </w:rPr>
          <w:tab/>
        </w:r>
        <w:r w:rsidRPr="000C0950">
          <w:rPr>
            <w:rStyle w:val="Hyperlink"/>
          </w:rPr>
          <w:t>Conclusion</w:t>
        </w:r>
        <w:r>
          <w:rPr>
            <w:webHidden/>
          </w:rPr>
          <w:tab/>
        </w:r>
        <w:r>
          <w:rPr>
            <w:webHidden/>
          </w:rPr>
          <w:fldChar w:fldCharType="begin"/>
        </w:r>
        <w:r>
          <w:rPr>
            <w:webHidden/>
          </w:rPr>
          <w:instrText xml:space="preserve"> PAGEREF _Toc184808086 \h </w:instrText>
        </w:r>
        <w:r>
          <w:rPr>
            <w:webHidden/>
          </w:rPr>
        </w:r>
        <w:r>
          <w:rPr>
            <w:webHidden/>
          </w:rPr>
          <w:fldChar w:fldCharType="separate"/>
        </w:r>
        <w:r w:rsidR="00E726B6">
          <w:rPr>
            <w:webHidden/>
          </w:rPr>
          <w:t>15</w:t>
        </w:r>
        <w:r>
          <w:rPr>
            <w:webHidden/>
          </w:rPr>
          <w:fldChar w:fldCharType="end"/>
        </w:r>
      </w:hyperlink>
    </w:p>
    <w:p w:rsidR="00915824" w:rsidRDefault="00915824" w14:paraId="5343DC28" w14:textId="765D2FB4">
      <w:pPr>
        <w:pStyle w:val="Inhopg2"/>
        <w:rPr>
          <w:rFonts w:asciiTheme="minorHAnsi" w:hAnsiTheme="minorHAnsi" w:eastAsiaTheme="minorEastAsia" w:cstheme="minorBidi"/>
          <w:kern w:val="2"/>
          <w:lang w:val="nl-BE"/>
          <w14:ligatures w14:val="standardContextual"/>
        </w:rPr>
      </w:pPr>
      <w:hyperlink w:history="1" w:anchor="_Toc184808087">
        <w:r w:rsidRPr="000C0950">
          <w:rPr>
            <w:rStyle w:val="Hyperlink"/>
          </w:rPr>
          <w:t>4.3</w:t>
        </w:r>
        <w:r>
          <w:rPr>
            <w:rFonts w:asciiTheme="minorHAnsi" w:hAnsiTheme="minorHAnsi" w:eastAsiaTheme="minorEastAsia" w:cstheme="minorBidi"/>
            <w:kern w:val="2"/>
            <w:lang w:val="nl-BE"/>
            <w14:ligatures w14:val="standardContextual"/>
          </w:rPr>
          <w:tab/>
        </w:r>
        <w:r w:rsidRPr="000C0950">
          <w:rPr>
            <w:rStyle w:val="Hyperlink"/>
          </w:rPr>
          <w:t>AI solutions</w:t>
        </w:r>
        <w:r>
          <w:rPr>
            <w:webHidden/>
          </w:rPr>
          <w:tab/>
        </w:r>
        <w:r>
          <w:rPr>
            <w:webHidden/>
          </w:rPr>
          <w:fldChar w:fldCharType="begin"/>
        </w:r>
        <w:r>
          <w:rPr>
            <w:webHidden/>
          </w:rPr>
          <w:instrText xml:space="preserve"> PAGEREF _Toc184808087 \h </w:instrText>
        </w:r>
        <w:r>
          <w:rPr>
            <w:webHidden/>
          </w:rPr>
        </w:r>
        <w:r>
          <w:rPr>
            <w:webHidden/>
          </w:rPr>
          <w:fldChar w:fldCharType="separate"/>
        </w:r>
        <w:r w:rsidR="00E726B6">
          <w:rPr>
            <w:webHidden/>
          </w:rPr>
          <w:t>16</w:t>
        </w:r>
        <w:r>
          <w:rPr>
            <w:webHidden/>
          </w:rPr>
          <w:fldChar w:fldCharType="end"/>
        </w:r>
      </w:hyperlink>
    </w:p>
    <w:p w:rsidR="00915824" w:rsidRDefault="00915824" w14:paraId="6D61BC0D" w14:textId="331199D4">
      <w:pPr>
        <w:pStyle w:val="Inhopg3"/>
        <w:rPr>
          <w:rFonts w:asciiTheme="minorHAnsi" w:hAnsiTheme="minorHAnsi" w:eastAsiaTheme="minorEastAsia" w:cstheme="minorBidi"/>
          <w:kern w:val="2"/>
          <w:lang w:val="nl-BE"/>
          <w14:ligatures w14:val="standardContextual"/>
        </w:rPr>
      </w:pPr>
      <w:hyperlink w:history="1" w:anchor="_Toc184808088">
        <w:r w:rsidRPr="000C0950">
          <w:rPr>
            <w:rStyle w:val="Hyperlink"/>
          </w:rPr>
          <w:t>4.3.1</w:t>
        </w:r>
        <w:r>
          <w:rPr>
            <w:rFonts w:asciiTheme="minorHAnsi" w:hAnsiTheme="minorHAnsi" w:eastAsiaTheme="minorEastAsia" w:cstheme="minorBidi"/>
            <w:kern w:val="2"/>
            <w:lang w:val="nl-BE"/>
            <w14:ligatures w14:val="standardContextual"/>
          </w:rPr>
          <w:tab/>
        </w:r>
        <w:r w:rsidRPr="000C0950">
          <w:rPr>
            <w:rStyle w:val="Hyperlink"/>
          </w:rPr>
          <w:t>Research</w:t>
        </w:r>
        <w:r>
          <w:rPr>
            <w:webHidden/>
          </w:rPr>
          <w:tab/>
        </w:r>
        <w:r>
          <w:rPr>
            <w:webHidden/>
          </w:rPr>
          <w:fldChar w:fldCharType="begin"/>
        </w:r>
        <w:r>
          <w:rPr>
            <w:webHidden/>
          </w:rPr>
          <w:instrText xml:space="preserve"> PAGEREF _Toc184808088 \h </w:instrText>
        </w:r>
        <w:r>
          <w:rPr>
            <w:webHidden/>
          </w:rPr>
        </w:r>
        <w:r>
          <w:rPr>
            <w:webHidden/>
          </w:rPr>
          <w:fldChar w:fldCharType="separate"/>
        </w:r>
        <w:r w:rsidR="00E726B6">
          <w:rPr>
            <w:webHidden/>
          </w:rPr>
          <w:t>16</w:t>
        </w:r>
        <w:r>
          <w:rPr>
            <w:webHidden/>
          </w:rPr>
          <w:fldChar w:fldCharType="end"/>
        </w:r>
      </w:hyperlink>
    </w:p>
    <w:p w:rsidR="00915824" w:rsidRDefault="00915824" w14:paraId="5978308A" w14:textId="53C056B8">
      <w:pPr>
        <w:pStyle w:val="Inhopg3"/>
        <w:rPr>
          <w:rFonts w:asciiTheme="minorHAnsi" w:hAnsiTheme="minorHAnsi" w:eastAsiaTheme="minorEastAsia" w:cstheme="minorBidi"/>
          <w:kern w:val="2"/>
          <w:lang w:val="nl-BE"/>
          <w14:ligatures w14:val="standardContextual"/>
        </w:rPr>
      </w:pPr>
      <w:hyperlink w:history="1" w:anchor="_Toc184808089">
        <w:r w:rsidRPr="000C0950">
          <w:rPr>
            <w:rStyle w:val="Hyperlink"/>
          </w:rPr>
          <w:t>4.3.2</w:t>
        </w:r>
        <w:r>
          <w:rPr>
            <w:rFonts w:asciiTheme="minorHAnsi" w:hAnsiTheme="minorHAnsi" w:eastAsiaTheme="minorEastAsia" w:cstheme="minorBidi"/>
            <w:kern w:val="2"/>
            <w:lang w:val="nl-BE"/>
            <w14:ligatures w14:val="standardContextual"/>
          </w:rPr>
          <w:tab/>
        </w:r>
        <w:r w:rsidRPr="000C0950">
          <w:rPr>
            <w:rStyle w:val="Hyperlink"/>
          </w:rPr>
          <w:t>SME Talk</w:t>
        </w:r>
        <w:r>
          <w:rPr>
            <w:webHidden/>
          </w:rPr>
          <w:tab/>
        </w:r>
        <w:r>
          <w:rPr>
            <w:webHidden/>
          </w:rPr>
          <w:fldChar w:fldCharType="begin"/>
        </w:r>
        <w:r>
          <w:rPr>
            <w:webHidden/>
          </w:rPr>
          <w:instrText xml:space="preserve"> PAGEREF _Toc184808089 \h </w:instrText>
        </w:r>
        <w:r>
          <w:rPr>
            <w:webHidden/>
          </w:rPr>
        </w:r>
        <w:r>
          <w:rPr>
            <w:webHidden/>
          </w:rPr>
          <w:fldChar w:fldCharType="separate"/>
        </w:r>
        <w:r w:rsidR="00E726B6">
          <w:rPr>
            <w:webHidden/>
          </w:rPr>
          <w:t>20</w:t>
        </w:r>
        <w:r>
          <w:rPr>
            <w:webHidden/>
          </w:rPr>
          <w:fldChar w:fldCharType="end"/>
        </w:r>
      </w:hyperlink>
    </w:p>
    <w:p w:rsidR="00915824" w:rsidRDefault="00915824" w14:paraId="72EAF4AC" w14:textId="64099120">
      <w:pPr>
        <w:pStyle w:val="Inhopg3"/>
        <w:rPr>
          <w:rFonts w:asciiTheme="minorHAnsi" w:hAnsiTheme="minorHAnsi" w:eastAsiaTheme="minorEastAsia" w:cstheme="minorBidi"/>
          <w:kern w:val="2"/>
          <w:lang w:val="nl-BE"/>
          <w14:ligatures w14:val="standardContextual"/>
        </w:rPr>
      </w:pPr>
      <w:hyperlink w:history="1" w:anchor="_Toc184808090">
        <w:r w:rsidRPr="000C0950">
          <w:rPr>
            <w:rStyle w:val="Hyperlink"/>
          </w:rPr>
          <w:t>4.3.3</w:t>
        </w:r>
        <w:r>
          <w:rPr>
            <w:rFonts w:asciiTheme="minorHAnsi" w:hAnsiTheme="minorHAnsi" w:eastAsiaTheme="minorEastAsia" w:cstheme="minorBidi"/>
            <w:kern w:val="2"/>
            <w:lang w:val="nl-BE"/>
            <w14:ligatures w14:val="standardContextual"/>
          </w:rPr>
          <w:tab/>
        </w:r>
        <w:r w:rsidRPr="000C0950">
          <w:rPr>
            <w:rStyle w:val="Hyperlink"/>
          </w:rPr>
          <w:t>Conclusion</w:t>
        </w:r>
        <w:r>
          <w:rPr>
            <w:webHidden/>
          </w:rPr>
          <w:tab/>
        </w:r>
        <w:r>
          <w:rPr>
            <w:webHidden/>
          </w:rPr>
          <w:fldChar w:fldCharType="begin"/>
        </w:r>
        <w:r>
          <w:rPr>
            <w:webHidden/>
          </w:rPr>
          <w:instrText xml:space="preserve"> PAGEREF _Toc184808090 \h </w:instrText>
        </w:r>
        <w:r>
          <w:rPr>
            <w:webHidden/>
          </w:rPr>
        </w:r>
        <w:r>
          <w:rPr>
            <w:webHidden/>
          </w:rPr>
          <w:fldChar w:fldCharType="separate"/>
        </w:r>
        <w:r w:rsidR="00E726B6">
          <w:rPr>
            <w:webHidden/>
          </w:rPr>
          <w:t>21</w:t>
        </w:r>
        <w:r>
          <w:rPr>
            <w:webHidden/>
          </w:rPr>
          <w:fldChar w:fldCharType="end"/>
        </w:r>
      </w:hyperlink>
    </w:p>
    <w:p w:rsidR="00915824" w:rsidRDefault="00915824" w14:paraId="3AB962D2" w14:textId="5ACBE2EF">
      <w:pPr>
        <w:pStyle w:val="Inhopg2"/>
        <w:rPr>
          <w:rFonts w:asciiTheme="minorHAnsi" w:hAnsiTheme="minorHAnsi" w:eastAsiaTheme="minorEastAsia" w:cstheme="minorBidi"/>
          <w:kern w:val="2"/>
          <w:lang w:val="nl-BE"/>
          <w14:ligatures w14:val="standardContextual"/>
        </w:rPr>
      </w:pPr>
      <w:hyperlink w:history="1" w:anchor="_Toc184808091">
        <w:r w:rsidRPr="000C0950">
          <w:rPr>
            <w:rStyle w:val="Hyperlink"/>
          </w:rPr>
          <w:t>4.4</w:t>
        </w:r>
        <w:r>
          <w:rPr>
            <w:rFonts w:asciiTheme="minorHAnsi" w:hAnsiTheme="minorHAnsi" w:eastAsiaTheme="minorEastAsia" w:cstheme="minorBidi"/>
            <w:kern w:val="2"/>
            <w:lang w:val="nl-BE"/>
            <w14:ligatures w14:val="standardContextual"/>
          </w:rPr>
          <w:tab/>
        </w:r>
        <w:r w:rsidRPr="000C0950">
          <w:rPr>
            <w:rStyle w:val="Hyperlink"/>
          </w:rPr>
          <w:t>Cloud solution</w:t>
        </w:r>
        <w:r>
          <w:rPr>
            <w:webHidden/>
          </w:rPr>
          <w:tab/>
        </w:r>
        <w:r>
          <w:rPr>
            <w:webHidden/>
          </w:rPr>
          <w:fldChar w:fldCharType="begin"/>
        </w:r>
        <w:r>
          <w:rPr>
            <w:webHidden/>
          </w:rPr>
          <w:instrText xml:space="preserve"> PAGEREF _Toc184808091 \h </w:instrText>
        </w:r>
        <w:r>
          <w:rPr>
            <w:webHidden/>
          </w:rPr>
        </w:r>
        <w:r>
          <w:rPr>
            <w:webHidden/>
          </w:rPr>
          <w:fldChar w:fldCharType="separate"/>
        </w:r>
        <w:r w:rsidR="00E726B6">
          <w:rPr>
            <w:webHidden/>
          </w:rPr>
          <w:t>24</w:t>
        </w:r>
        <w:r>
          <w:rPr>
            <w:webHidden/>
          </w:rPr>
          <w:fldChar w:fldCharType="end"/>
        </w:r>
      </w:hyperlink>
    </w:p>
    <w:p w:rsidR="00915824" w:rsidRDefault="00915824" w14:paraId="7510E156" w14:textId="2537A5D3">
      <w:pPr>
        <w:pStyle w:val="Inhopg3"/>
        <w:rPr>
          <w:rFonts w:asciiTheme="minorHAnsi" w:hAnsiTheme="minorHAnsi" w:eastAsiaTheme="minorEastAsia" w:cstheme="minorBidi"/>
          <w:kern w:val="2"/>
          <w:lang w:val="nl-BE"/>
          <w14:ligatures w14:val="standardContextual"/>
        </w:rPr>
      </w:pPr>
      <w:hyperlink w:history="1" w:anchor="_Toc184808092">
        <w:r w:rsidRPr="000C0950">
          <w:rPr>
            <w:rStyle w:val="Hyperlink"/>
          </w:rPr>
          <w:t>4.4.1</w:t>
        </w:r>
        <w:r>
          <w:rPr>
            <w:rFonts w:asciiTheme="minorHAnsi" w:hAnsiTheme="minorHAnsi" w:eastAsiaTheme="minorEastAsia" w:cstheme="minorBidi"/>
            <w:kern w:val="2"/>
            <w:lang w:val="nl-BE"/>
            <w14:ligatures w14:val="standardContextual"/>
          </w:rPr>
          <w:tab/>
        </w:r>
        <w:r w:rsidRPr="000C0950">
          <w:rPr>
            <w:rStyle w:val="Hyperlink"/>
          </w:rPr>
          <w:t>Research</w:t>
        </w:r>
        <w:r>
          <w:rPr>
            <w:webHidden/>
          </w:rPr>
          <w:tab/>
        </w:r>
        <w:r>
          <w:rPr>
            <w:webHidden/>
          </w:rPr>
          <w:fldChar w:fldCharType="begin"/>
        </w:r>
        <w:r>
          <w:rPr>
            <w:webHidden/>
          </w:rPr>
          <w:instrText xml:space="preserve"> PAGEREF _Toc184808092 \h </w:instrText>
        </w:r>
        <w:r>
          <w:rPr>
            <w:webHidden/>
          </w:rPr>
        </w:r>
        <w:r>
          <w:rPr>
            <w:webHidden/>
          </w:rPr>
          <w:fldChar w:fldCharType="separate"/>
        </w:r>
        <w:r w:rsidR="00E726B6">
          <w:rPr>
            <w:webHidden/>
          </w:rPr>
          <w:t>24</w:t>
        </w:r>
        <w:r>
          <w:rPr>
            <w:webHidden/>
          </w:rPr>
          <w:fldChar w:fldCharType="end"/>
        </w:r>
      </w:hyperlink>
    </w:p>
    <w:p w:rsidR="00915824" w:rsidRDefault="00915824" w14:paraId="23A19249" w14:textId="7AFAEB11">
      <w:pPr>
        <w:pStyle w:val="Inhopg3"/>
        <w:rPr>
          <w:rFonts w:asciiTheme="minorHAnsi" w:hAnsiTheme="minorHAnsi" w:eastAsiaTheme="minorEastAsia" w:cstheme="minorBidi"/>
          <w:kern w:val="2"/>
          <w:lang w:val="nl-BE"/>
          <w14:ligatures w14:val="standardContextual"/>
        </w:rPr>
      </w:pPr>
      <w:hyperlink w:history="1" w:anchor="_Toc184808093">
        <w:r w:rsidRPr="000C0950">
          <w:rPr>
            <w:rStyle w:val="Hyperlink"/>
          </w:rPr>
          <w:t>4.4.2</w:t>
        </w:r>
        <w:r>
          <w:rPr>
            <w:rFonts w:asciiTheme="minorHAnsi" w:hAnsiTheme="minorHAnsi" w:eastAsiaTheme="minorEastAsia" w:cstheme="minorBidi"/>
            <w:kern w:val="2"/>
            <w:lang w:val="nl-BE"/>
            <w14:ligatures w14:val="standardContextual"/>
          </w:rPr>
          <w:tab/>
        </w:r>
        <w:r w:rsidRPr="000C0950">
          <w:rPr>
            <w:rStyle w:val="Hyperlink"/>
          </w:rPr>
          <w:t>SME Talk</w:t>
        </w:r>
        <w:r>
          <w:rPr>
            <w:webHidden/>
          </w:rPr>
          <w:tab/>
        </w:r>
        <w:r>
          <w:rPr>
            <w:webHidden/>
          </w:rPr>
          <w:fldChar w:fldCharType="begin"/>
        </w:r>
        <w:r>
          <w:rPr>
            <w:webHidden/>
          </w:rPr>
          <w:instrText xml:space="preserve"> PAGEREF _Toc184808093 \h </w:instrText>
        </w:r>
        <w:r>
          <w:rPr>
            <w:webHidden/>
          </w:rPr>
        </w:r>
        <w:r>
          <w:rPr>
            <w:webHidden/>
          </w:rPr>
          <w:fldChar w:fldCharType="separate"/>
        </w:r>
        <w:r w:rsidR="00E726B6">
          <w:rPr>
            <w:webHidden/>
          </w:rPr>
          <w:t>26</w:t>
        </w:r>
        <w:r>
          <w:rPr>
            <w:webHidden/>
          </w:rPr>
          <w:fldChar w:fldCharType="end"/>
        </w:r>
      </w:hyperlink>
    </w:p>
    <w:p w:rsidR="00915824" w:rsidRDefault="00915824" w14:paraId="0875BFAF" w14:textId="5EEB9DF0">
      <w:pPr>
        <w:pStyle w:val="Inhopg3"/>
        <w:rPr>
          <w:rFonts w:asciiTheme="minorHAnsi" w:hAnsiTheme="minorHAnsi" w:eastAsiaTheme="minorEastAsia" w:cstheme="minorBidi"/>
          <w:kern w:val="2"/>
          <w:lang w:val="nl-BE"/>
          <w14:ligatures w14:val="standardContextual"/>
        </w:rPr>
      </w:pPr>
      <w:hyperlink w:history="1" w:anchor="_Toc184808094">
        <w:r w:rsidRPr="000C0950">
          <w:rPr>
            <w:rStyle w:val="Hyperlink"/>
          </w:rPr>
          <w:t>4.4.3</w:t>
        </w:r>
        <w:r>
          <w:rPr>
            <w:rFonts w:asciiTheme="minorHAnsi" w:hAnsiTheme="minorHAnsi" w:eastAsiaTheme="minorEastAsia" w:cstheme="minorBidi"/>
            <w:kern w:val="2"/>
            <w:lang w:val="nl-BE"/>
            <w14:ligatures w14:val="standardContextual"/>
          </w:rPr>
          <w:tab/>
        </w:r>
        <w:r w:rsidRPr="000C0950">
          <w:rPr>
            <w:rStyle w:val="Hyperlink"/>
          </w:rPr>
          <w:t>Conclusion</w:t>
        </w:r>
        <w:r>
          <w:rPr>
            <w:webHidden/>
          </w:rPr>
          <w:tab/>
        </w:r>
        <w:r>
          <w:rPr>
            <w:webHidden/>
          </w:rPr>
          <w:fldChar w:fldCharType="begin"/>
        </w:r>
        <w:r>
          <w:rPr>
            <w:webHidden/>
          </w:rPr>
          <w:instrText xml:space="preserve"> PAGEREF _Toc184808094 \h </w:instrText>
        </w:r>
        <w:r>
          <w:rPr>
            <w:webHidden/>
          </w:rPr>
        </w:r>
        <w:r>
          <w:rPr>
            <w:webHidden/>
          </w:rPr>
          <w:fldChar w:fldCharType="separate"/>
        </w:r>
        <w:r w:rsidR="00E726B6">
          <w:rPr>
            <w:webHidden/>
          </w:rPr>
          <w:t>27</w:t>
        </w:r>
        <w:r>
          <w:rPr>
            <w:webHidden/>
          </w:rPr>
          <w:fldChar w:fldCharType="end"/>
        </w:r>
      </w:hyperlink>
    </w:p>
    <w:p w:rsidR="00915824" w:rsidRDefault="00915824" w14:paraId="284742CA" w14:textId="57E7EE04">
      <w:pPr>
        <w:pStyle w:val="Inhopg2"/>
        <w:rPr>
          <w:rFonts w:asciiTheme="minorHAnsi" w:hAnsiTheme="minorHAnsi" w:eastAsiaTheme="minorEastAsia" w:cstheme="minorBidi"/>
          <w:kern w:val="2"/>
          <w:lang w:val="nl-BE"/>
          <w14:ligatures w14:val="standardContextual"/>
        </w:rPr>
      </w:pPr>
      <w:hyperlink w:history="1" w:anchor="_Toc184808095">
        <w:r w:rsidRPr="000C0950">
          <w:rPr>
            <w:rStyle w:val="Hyperlink"/>
          </w:rPr>
          <w:t>4.5</w:t>
        </w:r>
        <w:r>
          <w:rPr>
            <w:rFonts w:asciiTheme="minorHAnsi" w:hAnsiTheme="minorHAnsi" w:eastAsiaTheme="minorEastAsia" w:cstheme="minorBidi"/>
            <w:kern w:val="2"/>
            <w:lang w:val="nl-BE"/>
            <w14:ligatures w14:val="standardContextual"/>
          </w:rPr>
          <w:tab/>
        </w:r>
        <w:r w:rsidRPr="000C0950">
          <w:rPr>
            <w:rStyle w:val="Hyperlink"/>
          </w:rPr>
          <w:t>Hardware solutions</w:t>
        </w:r>
        <w:r>
          <w:rPr>
            <w:webHidden/>
          </w:rPr>
          <w:tab/>
        </w:r>
        <w:r>
          <w:rPr>
            <w:webHidden/>
          </w:rPr>
          <w:fldChar w:fldCharType="begin"/>
        </w:r>
        <w:r>
          <w:rPr>
            <w:webHidden/>
          </w:rPr>
          <w:instrText xml:space="preserve"> PAGEREF _Toc184808095 \h </w:instrText>
        </w:r>
        <w:r>
          <w:rPr>
            <w:webHidden/>
          </w:rPr>
        </w:r>
        <w:r>
          <w:rPr>
            <w:webHidden/>
          </w:rPr>
          <w:fldChar w:fldCharType="separate"/>
        </w:r>
        <w:r w:rsidR="00E726B6">
          <w:rPr>
            <w:webHidden/>
          </w:rPr>
          <w:t>28</w:t>
        </w:r>
        <w:r>
          <w:rPr>
            <w:webHidden/>
          </w:rPr>
          <w:fldChar w:fldCharType="end"/>
        </w:r>
      </w:hyperlink>
    </w:p>
    <w:p w:rsidR="00915824" w:rsidRDefault="00915824" w14:paraId="50DA0B49" w14:textId="40CB492F">
      <w:pPr>
        <w:pStyle w:val="Inhopg3"/>
        <w:rPr>
          <w:rFonts w:asciiTheme="minorHAnsi" w:hAnsiTheme="minorHAnsi" w:eastAsiaTheme="minorEastAsia" w:cstheme="minorBidi"/>
          <w:kern w:val="2"/>
          <w:lang w:val="nl-BE"/>
          <w14:ligatures w14:val="standardContextual"/>
        </w:rPr>
      </w:pPr>
      <w:hyperlink w:history="1" w:anchor="_Toc184808096">
        <w:r w:rsidRPr="000C0950">
          <w:rPr>
            <w:rStyle w:val="Hyperlink"/>
          </w:rPr>
          <w:t>4.5.1</w:t>
        </w:r>
        <w:r>
          <w:rPr>
            <w:rFonts w:asciiTheme="minorHAnsi" w:hAnsiTheme="minorHAnsi" w:eastAsiaTheme="minorEastAsia" w:cstheme="minorBidi"/>
            <w:kern w:val="2"/>
            <w:lang w:val="nl-BE"/>
            <w14:ligatures w14:val="standardContextual"/>
          </w:rPr>
          <w:tab/>
        </w:r>
        <w:r w:rsidRPr="000C0950">
          <w:rPr>
            <w:rStyle w:val="Hyperlink"/>
          </w:rPr>
          <w:t>Research</w:t>
        </w:r>
        <w:r>
          <w:rPr>
            <w:webHidden/>
          </w:rPr>
          <w:tab/>
        </w:r>
        <w:r>
          <w:rPr>
            <w:webHidden/>
          </w:rPr>
          <w:fldChar w:fldCharType="begin"/>
        </w:r>
        <w:r>
          <w:rPr>
            <w:webHidden/>
          </w:rPr>
          <w:instrText xml:space="preserve"> PAGEREF _Toc184808096 \h </w:instrText>
        </w:r>
        <w:r>
          <w:rPr>
            <w:webHidden/>
          </w:rPr>
        </w:r>
        <w:r>
          <w:rPr>
            <w:webHidden/>
          </w:rPr>
          <w:fldChar w:fldCharType="separate"/>
        </w:r>
        <w:r w:rsidR="00E726B6">
          <w:rPr>
            <w:webHidden/>
          </w:rPr>
          <w:t>28</w:t>
        </w:r>
        <w:r>
          <w:rPr>
            <w:webHidden/>
          </w:rPr>
          <w:fldChar w:fldCharType="end"/>
        </w:r>
      </w:hyperlink>
    </w:p>
    <w:p w:rsidR="00915824" w:rsidRDefault="00915824" w14:paraId="57EFC96F" w14:textId="513042C4">
      <w:pPr>
        <w:pStyle w:val="Inhopg3"/>
        <w:rPr>
          <w:rFonts w:asciiTheme="minorHAnsi" w:hAnsiTheme="minorHAnsi" w:eastAsiaTheme="minorEastAsia" w:cstheme="minorBidi"/>
          <w:kern w:val="2"/>
          <w:lang w:val="nl-BE"/>
          <w14:ligatures w14:val="standardContextual"/>
        </w:rPr>
      </w:pPr>
      <w:hyperlink w:history="1" w:anchor="_Toc184808097">
        <w:r w:rsidRPr="000C0950">
          <w:rPr>
            <w:rStyle w:val="Hyperlink"/>
          </w:rPr>
          <w:t>4.5.2</w:t>
        </w:r>
        <w:r>
          <w:rPr>
            <w:rFonts w:asciiTheme="minorHAnsi" w:hAnsiTheme="minorHAnsi" w:eastAsiaTheme="minorEastAsia" w:cstheme="minorBidi"/>
            <w:kern w:val="2"/>
            <w:lang w:val="nl-BE"/>
            <w14:ligatures w14:val="standardContextual"/>
          </w:rPr>
          <w:tab/>
        </w:r>
        <w:r w:rsidRPr="000C0950">
          <w:rPr>
            <w:rStyle w:val="Hyperlink"/>
          </w:rPr>
          <w:t>SME Talk</w:t>
        </w:r>
        <w:r>
          <w:rPr>
            <w:webHidden/>
          </w:rPr>
          <w:tab/>
        </w:r>
        <w:r>
          <w:rPr>
            <w:webHidden/>
          </w:rPr>
          <w:fldChar w:fldCharType="begin"/>
        </w:r>
        <w:r>
          <w:rPr>
            <w:webHidden/>
          </w:rPr>
          <w:instrText xml:space="preserve"> PAGEREF _Toc184808097 \h </w:instrText>
        </w:r>
        <w:r>
          <w:rPr>
            <w:webHidden/>
          </w:rPr>
        </w:r>
        <w:r>
          <w:rPr>
            <w:webHidden/>
          </w:rPr>
          <w:fldChar w:fldCharType="separate"/>
        </w:r>
        <w:r w:rsidR="00E726B6">
          <w:rPr>
            <w:webHidden/>
          </w:rPr>
          <w:t>29</w:t>
        </w:r>
        <w:r>
          <w:rPr>
            <w:webHidden/>
          </w:rPr>
          <w:fldChar w:fldCharType="end"/>
        </w:r>
      </w:hyperlink>
    </w:p>
    <w:p w:rsidR="00915824" w:rsidRDefault="00915824" w14:paraId="250F7FF7" w14:textId="5AEF04E0">
      <w:pPr>
        <w:pStyle w:val="Inhopg3"/>
        <w:rPr>
          <w:rFonts w:asciiTheme="minorHAnsi" w:hAnsiTheme="minorHAnsi" w:eastAsiaTheme="minorEastAsia" w:cstheme="minorBidi"/>
          <w:kern w:val="2"/>
          <w:lang w:val="nl-BE"/>
          <w14:ligatures w14:val="standardContextual"/>
        </w:rPr>
      </w:pPr>
      <w:hyperlink w:history="1" w:anchor="_Toc184808098">
        <w:r w:rsidRPr="000C0950">
          <w:rPr>
            <w:rStyle w:val="Hyperlink"/>
          </w:rPr>
          <w:t>4.5.3</w:t>
        </w:r>
        <w:r>
          <w:rPr>
            <w:rFonts w:asciiTheme="minorHAnsi" w:hAnsiTheme="minorHAnsi" w:eastAsiaTheme="minorEastAsia" w:cstheme="minorBidi"/>
            <w:kern w:val="2"/>
            <w:lang w:val="nl-BE"/>
            <w14:ligatures w14:val="standardContextual"/>
          </w:rPr>
          <w:tab/>
        </w:r>
        <w:r w:rsidRPr="000C0950">
          <w:rPr>
            <w:rStyle w:val="Hyperlink"/>
          </w:rPr>
          <w:t>Conclusion</w:t>
        </w:r>
        <w:r>
          <w:rPr>
            <w:webHidden/>
          </w:rPr>
          <w:tab/>
        </w:r>
        <w:r>
          <w:rPr>
            <w:webHidden/>
          </w:rPr>
          <w:fldChar w:fldCharType="begin"/>
        </w:r>
        <w:r>
          <w:rPr>
            <w:webHidden/>
          </w:rPr>
          <w:instrText xml:space="preserve"> PAGEREF _Toc184808098 \h </w:instrText>
        </w:r>
        <w:r>
          <w:rPr>
            <w:webHidden/>
          </w:rPr>
        </w:r>
        <w:r>
          <w:rPr>
            <w:webHidden/>
          </w:rPr>
          <w:fldChar w:fldCharType="separate"/>
        </w:r>
        <w:r w:rsidR="00E726B6">
          <w:rPr>
            <w:webHidden/>
          </w:rPr>
          <w:t>29</w:t>
        </w:r>
        <w:r>
          <w:rPr>
            <w:webHidden/>
          </w:rPr>
          <w:fldChar w:fldCharType="end"/>
        </w:r>
      </w:hyperlink>
    </w:p>
    <w:p w:rsidR="00915824" w:rsidRDefault="00915824" w14:paraId="5EACFBFF" w14:textId="3746C915">
      <w:pPr>
        <w:pStyle w:val="Inhopg1"/>
        <w:rPr>
          <w:rFonts w:asciiTheme="minorHAnsi" w:hAnsiTheme="minorHAnsi" w:eastAsiaTheme="minorEastAsia" w:cstheme="minorBidi"/>
          <w:b w:val="0"/>
          <w:caps w:val="0"/>
          <w:kern w:val="2"/>
          <w:lang w:val="nl-BE"/>
          <w14:ligatures w14:val="standardContextual"/>
        </w:rPr>
      </w:pPr>
      <w:hyperlink w:history="1" w:anchor="_Toc184808099">
        <w:r w:rsidRPr="000C0950">
          <w:rPr>
            <w:rStyle w:val="Hyperlink"/>
          </w:rPr>
          <w:t>Final conclusion….</w:t>
        </w:r>
        <w:r>
          <w:rPr>
            <w:webHidden/>
          </w:rPr>
          <w:tab/>
        </w:r>
        <w:r>
          <w:rPr>
            <w:webHidden/>
          </w:rPr>
          <w:fldChar w:fldCharType="begin"/>
        </w:r>
        <w:r>
          <w:rPr>
            <w:webHidden/>
          </w:rPr>
          <w:instrText xml:space="preserve"> PAGEREF _Toc184808099 \h </w:instrText>
        </w:r>
        <w:r>
          <w:rPr>
            <w:webHidden/>
          </w:rPr>
        </w:r>
        <w:r>
          <w:rPr>
            <w:webHidden/>
          </w:rPr>
          <w:fldChar w:fldCharType="separate"/>
        </w:r>
        <w:r w:rsidR="00E726B6">
          <w:rPr>
            <w:webHidden/>
          </w:rPr>
          <w:t>30</w:t>
        </w:r>
        <w:r>
          <w:rPr>
            <w:webHidden/>
          </w:rPr>
          <w:fldChar w:fldCharType="end"/>
        </w:r>
      </w:hyperlink>
    </w:p>
    <w:p w:rsidRPr="00490EB3" w:rsidR="00BA76DC" w:rsidRDefault="002865BE" w14:paraId="6D5C29D8" w14:textId="2D4C5A9A">
      <w:pPr>
        <w:spacing w:after="0"/>
      </w:pPr>
      <w:r w:rsidRPr="00490EB3">
        <w:fldChar w:fldCharType="end"/>
      </w:r>
    </w:p>
    <w:p w:rsidRPr="00490EB3" w:rsidR="006E5F9F" w:rsidP="00CB02C4" w:rsidRDefault="00CC2470" w14:paraId="03BE22C8" w14:textId="77777777">
      <w:pPr>
        <w:pStyle w:val="Headingwithoutnumber"/>
        <w:rPr>
          <w:lang w:val="en-GB"/>
        </w:rPr>
      </w:pPr>
      <w:bookmarkStart w:name="_Toc176268304" w:id="10"/>
      <w:bookmarkStart w:name="_Toc176271059" w:id="11"/>
      <w:bookmarkStart w:name="_Toc176271166" w:id="12"/>
      <w:bookmarkStart w:name="_Toc176874571" w:id="13"/>
      <w:bookmarkStart w:name="_Toc184808072" w:id="14"/>
      <w:r w:rsidRPr="00490EB3">
        <w:rPr>
          <w:lang w:val="en-GB"/>
        </w:rPr>
        <w:lastRenderedPageBreak/>
        <w:t>Introduction</w:t>
      </w:r>
      <w:bookmarkEnd w:id="10"/>
      <w:bookmarkEnd w:id="11"/>
      <w:bookmarkEnd w:id="12"/>
      <w:bookmarkEnd w:id="13"/>
      <w:bookmarkEnd w:id="14"/>
    </w:p>
    <w:p w:rsidR="003B492A" w:rsidP="003B492A" w:rsidRDefault="00070AFA" w14:paraId="0F114FA3" w14:textId="37ED71C7">
      <w:r>
        <w:t xml:space="preserve">The contents of this document will outline our research </w:t>
      </w:r>
      <w:r w:rsidR="003B492A">
        <w:t xml:space="preserve">on creating an AI-powered bench that engages users in interactive conversations. The goal is to integrate advanced technologies like AI-driven speech-to-text (STT) and text-to-speech (TTS) systems, robust backend and frontend frameworks, </w:t>
      </w:r>
      <w:r>
        <w:t xml:space="preserve">and </w:t>
      </w:r>
      <w:r w:rsidR="003B492A">
        <w:t>scalable cloud solutions,</w:t>
      </w:r>
      <w:r>
        <w:t xml:space="preserve"> </w:t>
      </w:r>
      <w:r w:rsidR="003B492A">
        <w:t>ensuring an inclusive and privacy-compliant design.</w:t>
      </w:r>
    </w:p>
    <w:p w:rsidRPr="00490EB3" w:rsidR="00E66630" w:rsidP="003B492A" w:rsidRDefault="003B492A" w14:paraId="304907EE" w14:textId="2555A578">
      <w:r>
        <w:t xml:space="preserve">This report outlines the findings and decisions made during the research phase, which sets the foundation for the realization phase. </w:t>
      </w:r>
      <w:r w:rsidR="00070AFA">
        <w:t xml:space="preserve">We will go over our considerations that lead us to our decisions, advice provided by Subject Matter Experts (SMEs), risks and possible solutions, and more. </w:t>
      </w:r>
    </w:p>
    <w:p w:rsidRPr="00490EB3" w:rsidR="0095225E" w:rsidP="002E351F" w:rsidRDefault="0070738C" w14:paraId="4D7F1352" w14:textId="74318E3F">
      <w:pPr>
        <w:pStyle w:val="Kop1"/>
      </w:pPr>
      <w:bookmarkStart w:name="_Toc184808073" w:id="15"/>
      <w:r>
        <w:lastRenderedPageBreak/>
        <w:t>Our</w:t>
      </w:r>
      <w:r w:rsidRPr="00490EB3" w:rsidR="0095225E">
        <w:t xml:space="preserve"> Team</w:t>
      </w:r>
      <w:bookmarkEnd w:id="15"/>
    </w:p>
    <w:p w:rsidRPr="00490EB3" w:rsidR="00490EB3" w:rsidP="00B86589" w:rsidRDefault="00070AFA" w14:paraId="0224E731" w14:textId="2E2BB618">
      <w:r>
        <w:t>W</w:t>
      </w:r>
      <w:r w:rsidRPr="00490EB3" w:rsidR="00490EB3">
        <w:t>e are team Benchmark. Our team contains 5</w:t>
      </w:r>
      <w:r>
        <w:t xml:space="preserve"> third year students,</w:t>
      </w:r>
      <w:r w:rsidRPr="00490EB3" w:rsidR="00490EB3">
        <w:t xml:space="preserve"> each </w:t>
      </w:r>
      <w:r>
        <w:t xml:space="preserve">with </w:t>
      </w:r>
      <w:r w:rsidRPr="00490EB3" w:rsidR="00490EB3">
        <w:t>their own speciality.</w:t>
      </w:r>
    </w:p>
    <w:p w:rsidR="00490EB3" w:rsidP="00070AFA" w:rsidRDefault="00070AFA" w14:paraId="4359522B" w14:textId="66C447D6">
      <w:r>
        <w:t>O</w:t>
      </w:r>
      <w:r w:rsidRPr="00490EB3" w:rsidR="00490EB3">
        <w:t>ur team lead</w:t>
      </w:r>
      <w:r>
        <w:t xml:space="preserve"> and document lead, Maarten Marx and </w:t>
      </w:r>
      <w:r w:rsidRPr="00490EB3">
        <w:t>Lorenzo Miechielsen</w:t>
      </w:r>
      <w:r>
        <w:t xml:space="preserve">, both specialize in </w:t>
      </w:r>
      <w:r w:rsidRPr="00490EB3" w:rsidR="00490EB3">
        <w:t>application development.</w:t>
      </w:r>
    </w:p>
    <w:p w:rsidR="00490EB3" w:rsidP="00B86589" w:rsidRDefault="00490EB3" w14:paraId="1B4E17AE" w14:textId="3A64C54E">
      <w:r>
        <w:t xml:space="preserve">The rest of the team </w:t>
      </w:r>
      <w:r w:rsidR="00D70BF1">
        <w:t xml:space="preserve">consists of </w:t>
      </w:r>
      <w:r>
        <w:t>Egemen Alkan and Mark Vaikul</w:t>
      </w:r>
      <w:r w:rsidR="00D70BF1">
        <w:t>, who</w:t>
      </w:r>
      <w:r>
        <w:t xml:space="preserve"> both </w:t>
      </w:r>
      <w:r w:rsidR="00D70BF1">
        <w:t xml:space="preserve">specialize in </w:t>
      </w:r>
      <w:r>
        <w:t>A</w:t>
      </w:r>
      <w:r w:rsidR="00D70BF1">
        <w:t>I</w:t>
      </w:r>
      <w:r>
        <w:t xml:space="preserve"> </w:t>
      </w:r>
      <w:r w:rsidR="00D70BF1">
        <w:t xml:space="preserve">technologies, </w:t>
      </w:r>
      <w:r>
        <w:t>and Filip Kol</w:t>
      </w:r>
      <w:r w:rsidR="00D70BF1">
        <w:t>b, who is well-versed in the realm of Cloud and Cyber Security</w:t>
      </w:r>
      <w:r>
        <w:t>.</w:t>
      </w:r>
    </w:p>
    <w:p w:rsidRPr="00490EB3" w:rsidR="00190C6E" w:rsidP="00B86589" w:rsidRDefault="003E5CDE" w14:paraId="765C8414" w14:textId="3B47B868">
      <w:r>
        <w:rPr>
          <w:noProof/>
        </w:rPr>
        <w:drawing>
          <wp:inline distT="0" distB="0" distL="0" distR="0" wp14:anchorId="497A4AD8" wp14:editId="77F1C1AA">
            <wp:extent cx="5716800" cy="4287600"/>
            <wp:effectExtent l="0" t="0" r="0" b="0"/>
            <wp:docPr id="38" name="Picture 38" descr="Afbeelding met hemel, buitenshuis, kleding, gras&#10;&#10;Automatisch gegenereerde beschrijving"/>
            <wp:cNvGraphicFramePr/>
            <a:graphic xmlns:a="http://schemas.openxmlformats.org/drawingml/2006/main">
              <a:graphicData uri="http://schemas.openxmlformats.org/drawingml/2006/picture">
                <pic:pic xmlns:pic="http://schemas.openxmlformats.org/drawingml/2006/picture">
                  <pic:nvPicPr>
                    <pic:cNvPr id="38" name="Picture 38" descr="Afbeelding met hemel, buitenshuis, kleding, gras&#10;&#10;Automatisch gegenereerde beschrijvi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16800" cy="4287600"/>
                    </a:xfrm>
                    <a:prstGeom prst="rect">
                      <a:avLst/>
                    </a:prstGeom>
                  </pic:spPr>
                </pic:pic>
              </a:graphicData>
            </a:graphic>
          </wp:inline>
        </w:drawing>
      </w:r>
    </w:p>
    <w:p w:rsidRPr="00490EB3" w:rsidR="00762F8B" w:rsidP="0095225E" w:rsidRDefault="0095225E" w14:paraId="17130534" w14:textId="2ECBB3AC">
      <w:pPr>
        <w:pStyle w:val="Kop1"/>
      </w:pPr>
      <w:bookmarkStart w:name="_Toc184808074" w:id="16"/>
      <w:r w:rsidRPr="00490EB3">
        <w:lastRenderedPageBreak/>
        <w:t>Timeline</w:t>
      </w:r>
      <w:bookmarkEnd w:id="16"/>
    </w:p>
    <w:p w:rsidR="00093938" w:rsidP="00B86589" w:rsidRDefault="00D70BF1" w14:paraId="2B17BFFE" w14:textId="0EB14245">
      <w:r>
        <w:t>A few months ago, we finished the</w:t>
      </w:r>
      <w:r w:rsidR="00E1597C">
        <w:t xml:space="preserve"> ideation</w:t>
      </w:r>
      <w:r>
        <w:t xml:space="preserve"> phase. The team leads of the three separate groups got together with Rurant to get feedback</w:t>
      </w:r>
      <w:r w:rsidR="00E1597C">
        <w:t xml:space="preserve"> on their research. After this meeting, we were able to start working on the concept phase.</w:t>
      </w:r>
    </w:p>
    <w:p w:rsidR="00E81B83" w:rsidP="00E1597C" w:rsidRDefault="00E1597C" w14:paraId="7EECA922" w14:textId="4A3AAEC9">
      <w:r>
        <w:t>During this phase, we researched specific technologies, testing and comparing each of them to find the best fit for our project. We also made designs and diagrams to create a clearly defined structure for our project.</w:t>
      </w:r>
    </w:p>
    <w:p w:rsidR="00E1597C" w:rsidP="00E1597C" w:rsidRDefault="00E1597C" w14:paraId="6045B016" w14:textId="0F18B768">
      <w:r>
        <w:t xml:space="preserve">Based on this document, and </w:t>
      </w:r>
      <w:r w:rsidR="007950C6">
        <w:t>the feedback provided on it, we will realise this project during the realization phase.</w:t>
      </w:r>
    </w:p>
    <w:p w:rsidRPr="00490EB3" w:rsidR="00F82A4E" w:rsidP="00B86589" w:rsidRDefault="00F82A4E" w14:paraId="3EC5D1AD" w14:textId="77777777"/>
    <w:p w:rsidR="0095225E" w:rsidP="0095225E" w:rsidRDefault="0095225E" w14:paraId="4238AA90" w14:textId="2B8EA80A">
      <w:pPr>
        <w:pStyle w:val="Kop1"/>
      </w:pPr>
      <w:bookmarkStart w:name="_Toc184808075" w:id="17"/>
      <w:r w:rsidRPr="00490EB3">
        <w:lastRenderedPageBreak/>
        <w:t>Risks</w:t>
      </w:r>
      <w:bookmarkEnd w:id="17"/>
    </w:p>
    <w:p w:rsidR="006C77BA" w:rsidP="006C77BA" w:rsidRDefault="006C77BA" w14:paraId="3AD92C14" w14:textId="69E48F93"/>
    <w:p w:rsidR="0035103C" w:rsidP="006C77BA" w:rsidRDefault="007950C6" w14:paraId="38432AC9" w14:textId="0F675EF6">
      <w:r>
        <w:t>After much consideration, we’ve concluded that t</w:t>
      </w:r>
      <w:r w:rsidR="0035103C">
        <w:t xml:space="preserve">here are three main risk </w:t>
      </w:r>
      <w:r>
        <w:t>that go paired with this project</w:t>
      </w:r>
      <w:r w:rsidR="0035103C">
        <w:t>.</w:t>
      </w:r>
    </w:p>
    <w:p w:rsidR="00166A6F" w:rsidP="193590A8" w:rsidRDefault="0035103C" w14:paraId="3A1B5066" w14:textId="75FED5F3">
      <w:r>
        <w:t xml:space="preserve">The first risk is </w:t>
      </w:r>
      <w:r w:rsidR="007950C6">
        <w:t>p</w:t>
      </w:r>
      <w:r>
        <w:t>rivacy</w:t>
      </w:r>
      <w:r w:rsidR="007950C6">
        <w:t>. W</w:t>
      </w:r>
      <w:r w:rsidR="00166A6F">
        <w:t xml:space="preserve">e need to ask </w:t>
      </w:r>
      <w:r w:rsidR="007950C6">
        <w:t xml:space="preserve">the users for </w:t>
      </w:r>
      <w:r w:rsidR="00166A6F">
        <w:t xml:space="preserve">permission to </w:t>
      </w:r>
      <w:r w:rsidR="007950C6">
        <w:t xml:space="preserve">store </w:t>
      </w:r>
      <w:r w:rsidR="00166A6F">
        <w:t>the data we collect</w:t>
      </w:r>
      <w:r w:rsidR="007950C6">
        <w:t>, and share it with the interested parties</w:t>
      </w:r>
      <w:r w:rsidR="00166A6F">
        <w:t xml:space="preserve">. </w:t>
      </w:r>
      <w:r w:rsidR="193590A8">
        <w:rPr>
          <w:noProof/>
        </w:rPr>
        <w:drawing>
          <wp:anchor distT="0" distB="0" distL="114300" distR="114300" simplePos="0" relativeHeight="251652096" behindDoc="0" locked="0" layoutInCell="1" allowOverlap="1" wp14:anchorId="410651EB" wp14:editId="3459F9F7">
            <wp:simplePos x="0" y="0"/>
            <wp:positionH relativeFrom="column">
              <wp:align>right</wp:align>
            </wp:positionH>
            <wp:positionV relativeFrom="paragraph">
              <wp:posOffset>0</wp:posOffset>
            </wp:positionV>
            <wp:extent cx="716280" cy="708660"/>
            <wp:effectExtent l="0" t="0" r="7620" b="0"/>
            <wp:wrapSquare wrapText="bothSides"/>
            <wp:docPr id="1702328107" name="Afbeelding 66" descr="Afbeelding met zwart, duisterni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66"/>
                    <pic:cNvPicPr/>
                  </pic:nvPicPr>
                  <pic:blipFill>
                    <a:blip r:embed="rId26">
                      <a:extLst>
                        <a:ext uri="{28A0092B-C50C-407E-A947-70E740481C1C}">
                          <a14:useLocalDpi xmlns:a14="http://schemas.microsoft.com/office/drawing/2010/main" val="0"/>
                        </a:ext>
                      </a:extLst>
                    </a:blip>
                    <a:stretch>
                      <a:fillRect/>
                    </a:stretch>
                  </pic:blipFill>
                  <pic:spPr bwMode="auto">
                    <a:xfrm>
                      <a:off x="0" y="0"/>
                      <a:ext cx="716280" cy="7086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90ACA" w:rsidP="193590A8" w:rsidRDefault="00890ACA" w14:paraId="64A9D0C8" w14:textId="0CD4D718"/>
    <w:p w:rsidR="00E43C27" w:rsidP="193590A8" w:rsidRDefault="007950C6" w14:paraId="4578DD72" w14:textId="411283CC">
      <w:r>
        <w:rPr>
          <w:noProof/>
        </w:rPr>
        <w:drawing>
          <wp:anchor distT="0" distB="0" distL="114300" distR="114300" simplePos="0" relativeHeight="251653120" behindDoc="0" locked="0" layoutInCell="1" allowOverlap="1" wp14:anchorId="600D9081" wp14:editId="5C1A85F7">
            <wp:simplePos x="0" y="0"/>
            <wp:positionH relativeFrom="column">
              <wp:align>left</wp:align>
            </wp:positionH>
            <wp:positionV relativeFrom="paragraph">
              <wp:posOffset>0</wp:posOffset>
            </wp:positionV>
            <wp:extent cx="708660" cy="700822"/>
            <wp:effectExtent l="0" t="0" r="0" b="3810"/>
            <wp:wrapSquare wrapText="bothSides"/>
            <wp:docPr id="2115818859" name="Afbeelding 68" descr="Afbeelding met zwart, duisterni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68"/>
                    <pic:cNvPicPr/>
                  </pic:nvPicPr>
                  <pic:blipFill>
                    <a:blip r:embed="rId27">
                      <a:extLst>
                        <a:ext uri="{28A0092B-C50C-407E-A947-70E740481C1C}">
                          <a14:useLocalDpi xmlns:a14="http://schemas.microsoft.com/office/drawing/2010/main" val="0"/>
                        </a:ext>
                      </a:extLst>
                    </a:blip>
                    <a:stretch>
                      <a:fillRect/>
                    </a:stretch>
                  </pic:blipFill>
                  <pic:spPr bwMode="auto">
                    <a:xfrm>
                      <a:off x="0" y="0"/>
                      <a:ext cx="708660" cy="700822"/>
                    </a:xfrm>
                    <a:prstGeom prst="rect">
                      <a:avLst/>
                    </a:prstGeom>
                    <a:noFill/>
                    <a:ln>
                      <a:noFill/>
                    </a:ln>
                  </pic:spPr>
                </pic:pic>
              </a:graphicData>
            </a:graphic>
            <wp14:sizeRelH relativeFrom="page">
              <wp14:pctWidth>0</wp14:pctWidth>
            </wp14:sizeRelH>
            <wp14:sizeRelV relativeFrom="page">
              <wp14:pctHeight>0</wp14:pctHeight>
            </wp14:sizeRelV>
          </wp:anchor>
        </w:drawing>
      </w:r>
      <w:r>
        <w:t>Another risk to take into consideration is c</w:t>
      </w:r>
      <w:r w:rsidR="00E43C27">
        <w:t>ost</w:t>
      </w:r>
      <w:r>
        <w:t>.</w:t>
      </w:r>
      <w:r w:rsidR="00890ACA">
        <w:t xml:space="preserve"> Cloud costs can ramp up rapidly. The same goes for energy costs and some other hidden costs. </w:t>
      </w:r>
    </w:p>
    <w:p w:rsidR="003469AF" w:rsidP="006C77BA" w:rsidRDefault="003469AF" w14:paraId="1C256D0C" w14:textId="389D971D"/>
    <w:p w:rsidR="00E43C27" w:rsidP="193590A8" w:rsidRDefault="00E43C27" w14:paraId="6256473D" w14:textId="1A4714D8">
      <w:r w:rsidR="00E43C27">
        <w:rPr/>
        <w:t>The last risk is Integrity</w:t>
      </w:r>
      <w:r w:rsidR="007950C6">
        <w:rPr/>
        <w:t xml:space="preserve">. The bench would stop working </w:t>
      </w:r>
      <w:r w:rsidR="007950C6">
        <w:rPr/>
        <w:t>in the event of</w:t>
      </w:r>
      <w:r w:rsidR="007950C6">
        <w:rPr/>
        <w:t xml:space="preserve"> a power outage. It</w:t>
      </w:r>
      <w:r w:rsidR="007950C6">
        <w:drawing>
          <wp:anchor distT="0" distB="0" distL="114300" distR="114300" simplePos="0" relativeHeight="251658240" behindDoc="0" locked="0" layoutInCell="1" allowOverlap="1" wp14:editId="6C5C86E6" wp14:anchorId="377C99F8">
            <wp:simplePos x="0" y="0"/>
            <wp:positionH relativeFrom="column">
              <wp:align>right</wp:align>
            </wp:positionH>
            <wp:positionV relativeFrom="paragraph">
              <wp:posOffset>0</wp:posOffset>
            </wp:positionV>
            <wp:extent cx="708660" cy="708660"/>
            <wp:effectExtent l="0" t="0" r="0" b="0"/>
            <wp:wrapSquare wrapText="bothSides"/>
            <wp:docPr id="50183345" name="Afbeelding 70" descr="Afbeelding met zwart, duisternis&#10;&#10;Automatisch gegenereerde beschrijving" title=""/>
            <wp:cNvGraphicFramePr>
              <a:graphicFrameLocks noChangeAspect="1"/>
            </wp:cNvGraphicFramePr>
            <a:graphic>
              <a:graphicData uri="http://schemas.openxmlformats.org/drawingml/2006/picture">
                <pic:pic>
                  <pic:nvPicPr>
                    <pic:cNvPr id="0" name="Afbeelding 70"/>
                    <pic:cNvPicPr/>
                  </pic:nvPicPr>
                  <pic:blipFill>
                    <a:blip r:embed="Rd166c0221261452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708660" cy="708660"/>
                    </a:xfrm>
                    <a:prstGeom prst="rect">
                      <a:avLst/>
                    </a:prstGeom>
                  </pic:spPr>
                </pic:pic>
              </a:graphicData>
            </a:graphic>
            <wp14:sizeRelH relativeFrom="page">
              <wp14:pctWidth>0</wp14:pctWidth>
            </wp14:sizeRelH>
            <wp14:sizeRelV relativeFrom="page">
              <wp14:pctHeight>0</wp14:pctHeight>
            </wp14:sizeRelV>
          </wp:anchor>
        </w:drawing>
      </w:r>
      <w:r w:rsidR="007950C6">
        <w:rPr/>
        <w:t xml:space="preserve"> could also be subject to vandalism.</w:t>
      </w:r>
    </w:p>
    <w:p w:rsidR="00CA43B7" w:rsidP="00CA43B7" w:rsidRDefault="00CA43B7" w14:paraId="090F773A" w14:textId="3192673D">
      <w:pPr>
        <w:pStyle w:val="Kop2"/>
      </w:pPr>
      <w:bookmarkStart w:name="_Toc184808076" w:id="18"/>
      <w:r>
        <w:t>Possible solutions</w:t>
      </w:r>
      <w:bookmarkEnd w:id="18"/>
    </w:p>
    <w:p w:rsidR="00890ACA" w:rsidP="00C216F7" w:rsidRDefault="00890ACA" w14:paraId="7A86168C" w14:textId="034368D7">
      <w:r>
        <w:t xml:space="preserve">To ensure </w:t>
      </w:r>
      <w:r w:rsidR="002D3F6C">
        <w:t xml:space="preserve">privacy, </w:t>
      </w:r>
      <w:r>
        <w:t xml:space="preserve">we will make all </w:t>
      </w:r>
      <w:r w:rsidR="002D3F6C">
        <w:t>answers anonym</w:t>
      </w:r>
      <w:r>
        <w:t>ous,</w:t>
      </w:r>
      <w:r w:rsidR="002D3F6C">
        <w:t xml:space="preserve"> so the users won</w:t>
      </w:r>
      <w:r w:rsidR="24B0EB48">
        <w:t>’</w:t>
      </w:r>
      <w:r w:rsidR="002D3F6C">
        <w:t xml:space="preserve">t need to </w:t>
      </w:r>
      <w:r>
        <w:t xml:space="preserve">provide any </w:t>
      </w:r>
      <w:r w:rsidR="002D3F6C">
        <w:t>personal information</w:t>
      </w:r>
      <w:r>
        <w:t>, unless they choose to do so</w:t>
      </w:r>
      <w:r w:rsidR="002D3F6C">
        <w:t xml:space="preserve">. </w:t>
      </w:r>
      <w:r>
        <w:t>We will also always inform users of where the data will go, and what it will be used for. We also need to ensure that all data is secured, so that no bad actors will be able to access it.</w:t>
      </w:r>
    </w:p>
    <w:p w:rsidR="00670F31" w:rsidP="00C216F7" w:rsidRDefault="003E55CE" w14:paraId="53B9177E" w14:textId="5672F33A">
      <w:r>
        <w:t>We’ve been looking for cloud and hardware solutions that are available for a reasonable price, in order to cut costs while maintaining effectiveness. We will also be setting limits on the usage of could resources to mitigate unexpected expenses.</w:t>
      </w:r>
    </w:p>
    <w:p w:rsidRPr="00490EB3" w:rsidR="003E55CE" w:rsidP="003E55CE" w:rsidRDefault="003E55CE" w14:paraId="322626CA" w14:textId="27FA4B31">
      <w:r>
        <w:t>Risks involving integrity are mostly a result of factors that are out of our control. While the students of construction who we’ll work with to build the bench can do their best to make it as strong as possible, we can never full ensure that it will be able to withstand all forms of vandalism.</w:t>
      </w:r>
      <w:bookmarkStart w:name="_Toc184808077" w:id="19"/>
      <w:r w:rsidRPr="00490EB3">
        <w:t xml:space="preserve"> </w:t>
      </w:r>
    </w:p>
    <w:p w:rsidR="0095225E" w:rsidP="00B86589" w:rsidRDefault="003E55CE" w14:paraId="04686B2A" w14:textId="48234FE5">
      <w:pPr>
        <w:pStyle w:val="Kop1"/>
      </w:pPr>
      <w:r>
        <w:lastRenderedPageBreak/>
        <w:t>R</w:t>
      </w:r>
      <w:r w:rsidRPr="00490EB3" w:rsidR="00B86589">
        <w:t>esearch</w:t>
      </w:r>
      <w:bookmarkEnd w:id="19"/>
    </w:p>
    <w:p w:rsidRPr="008449B9" w:rsidR="008449B9" w:rsidP="008449B9" w:rsidRDefault="008449B9" w14:paraId="738A00D1" w14:textId="6B6EAD84">
      <w:r>
        <w:t>In this part of our r</w:t>
      </w:r>
      <w:r w:rsidR="003E55CE">
        <w:t>e</w:t>
      </w:r>
      <w:r>
        <w:t>port</w:t>
      </w:r>
      <w:r w:rsidR="00B905A7">
        <w:t>,</w:t>
      </w:r>
      <w:r>
        <w:t xml:space="preserve"> we would like to </w:t>
      </w:r>
      <w:r w:rsidR="000D56B3">
        <w:t xml:space="preserve">go over the </w:t>
      </w:r>
      <w:r>
        <w:t xml:space="preserve">research we did on </w:t>
      </w:r>
      <w:r w:rsidR="000D56B3">
        <w:t xml:space="preserve">each part of the project. </w:t>
      </w:r>
      <w:r>
        <w:t xml:space="preserve">You will also be able to read </w:t>
      </w:r>
      <w:r w:rsidR="000D56B3">
        <w:t xml:space="preserve">about </w:t>
      </w:r>
      <w:r>
        <w:t xml:space="preserve">the </w:t>
      </w:r>
      <w:r w:rsidR="000D56B3">
        <w:t xml:space="preserve">SME </w:t>
      </w:r>
      <w:r>
        <w:t>meeting we had and</w:t>
      </w:r>
      <w:r w:rsidR="000D56B3">
        <w:t>,</w:t>
      </w:r>
      <w:r>
        <w:t xml:space="preserve"> you will be able to look at some tests we did in preparation</w:t>
      </w:r>
      <w:r w:rsidR="000D56B3">
        <w:t xml:space="preserve"> for</w:t>
      </w:r>
      <w:r>
        <w:t xml:space="preserve"> </w:t>
      </w:r>
      <w:r w:rsidR="00AF08CE">
        <w:t>the realization phase.</w:t>
      </w:r>
    </w:p>
    <w:p w:rsidR="00B86589" w:rsidP="00B86589" w:rsidRDefault="00B86589" w14:paraId="646EAC5C" w14:textId="7B5065CC">
      <w:pPr>
        <w:pStyle w:val="Kop2"/>
      </w:pPr>
      <w:bookmarkStart w:name="_Toc184808078" w:id="20"/>
      <w:r w:rsidRPr="00490EB3">
        <w:t xml:space="preserve">Frontend </w:t>
      </w:r>
      <w:r w:rsidR="00A27B0F">
        <w:t>S</w:t>
      </w:r>
      <w:r w:rsidRPr="00490EB3">
        <w:t>olution</w:t>
      </w:r>
      <w:bookmarkEnd w:id="20"/>
    </w:p>
    <w:p w:rsidRPr="00491A7A" w:rsidR="00491A7A" w:rsidP="00491A7A" w:rsidRDefault="0049439F" w14:paraId="3BA46672" w14:textId="09CDF971">
      <w:r>
        <w:t>In this part</w:t>
      </w:r>
      <w:r w:rsidR="6E28ADB0">
        <w:t>,</w:t>
      </w:r>
      <w:r>
        <w:t xml:space="preserve"> we </w:t>
      </w:r>
      <w:r w:rsidR="1093F6D0">
        <w:t>will</w:t>
      </w:r>
      <w:r>
        <w:t xml:space="preserve"> talk about w</w:t>
      </w:r>
      <w:r w:rsidR="00A34343">
        <w:t>h</w:t>
      </w:r>
      <w:r>
        <w:t>ich frontend solutions we researched, what the result of our research is</w:t>
      </w:r>
      <w:r w:rsidR="000D56B3">
        <w:t>,</w:t>
      </w:r>
      <w:r>
        <w:t xml:space="preserve"> and the mock-ups and tests we made.</w:t>
      </w:r>
    </w:p>
    <w:p w:rsidR="003E02F7" w:rsidP="003E02F7" w:rsidRDefault="003E02F7" w14:paraId="3D88A1D2" w14:textId="5964DDCF">
      <w:pPr>
        <w:pStyle w:val="Kop3"/>
      </w:pPr>
      <w:bookmarkStart w:name="_Toc184808079" w:id="21"/>
      <w:r>
        <w:t>Research</w:t>
      </w:r>
      <w:bookmarkEnd w:id="21"/>
    </w:p>
    <w:p w:rsidR="003E02F7" w:rsidP="003E02F7" w:rsidRDefault="003E02F7" w14:paraId="4155C063" w14:textId="270B7B52">
      <w:r>
        <w:t>We researched multiple options for our frontend</w:t>
      </w:r>
      <w:r w:rsidR="000D56B3">
        <w:t xml:space="preserve"> technology</w:t>
      </w:r>
      <w:r>
        <w:t>. We</w:t>
      </w:r>
      <w:r w:rsidR="000D56B3">
        <w:t xml:space="preserve"> narrowed the options down </w:t>
      </w:r>
      <w:r>
        <w:t>to two solutions: Angular and React</w:t>
      </w:r>
      <w:r w:rsidR="000D56B3">
        <w:t>.</w:t>
      </w:r>
      <w:r>
        <w:t xml:space="preserve"> </w:t>
      </w:r>
      <w:r w:rsidR="000D56B3">
        <w:t xml:space="preserve">Part of the reason is that </w:t>
      </w:r>
      <w:r>
        <w:t>these are two of the programming languages we</w:t>
      </w:r>
      <w:r w:rsidR="000D56B3">
        <w:t>’ve</w:t>
      </w:r>
      <w:r>
        <w:t xml:space="preserve"> learn</w:t>
      </w:r>
      <w:r w:rsidR="000D56B3">
        <w:t>ed about in the past three years</w:t>
      </w:r>
      <w:r>
        <w:t>. Both have</w:t>
      </w:r>
      <w:r w:rsidR="000D56B3">
        <w:t xml:space="preserve"> their</w:t>
      </w:r>
      <w:r>
        <w:t xml:space="preserve"> advantages and disadvantages.</w:t>
      </w:r>
    </w:p>
    <w:p w:rsidR="003E02F7" w:rsidP="003E02F7" w:rsidRDefault="000D56B3" w14:paraId="71067BFC" w14:textId="55833774">
      <w:r>
        <w:t xml:space="preserve">Let’s start with React. It’s a </w:t>
      </w:r>
      <w:r w:rsidR="003E02F7">
        <w:t>very flexible</w:t>
      </w:r>
      <w:r>
        <w:t xml:space="preserve"> framework</w:t>
      </w:r>
      <w:r w:rsidR="003E02F7">
        <w:t xml:space="preserve">, </w:t>
      </w:r>
      <w:r>
        <w:t xml:space="preserve">which supports a large variety of additional </w:t>
      </w:r>
      <w:r w:rsidR="003E02F7">
        <w:t>library</w:t>
      </w:r>
      <w:r>
        <w:t xml:space="preserve">. These </w:t>
      </w:r>
      <w:r w:rsidR="003E02F7">
        <w:t>libraries</w:t>
      </w:r>
      <w:r>
        <w:t xml:space="preserve"> handle processes like</w:t>
      </w:r>
      <w:r w:rsidR="003E02F7">
        <w:t xml:space="preserve"> routing, state management and form handling. Performance is also one of the big advantages of React</w:t>
      </w:r>
      <w:r>
        <w:t>.</w:t>
      </w:r>
      <w:r w:rsidR="003E02F7">
        <w:t xml:space="preserve"> </w:t>
      </w:r>
      <w:r w:rsidR="00CC6FD8">
        <w:t>Its</w:t>
      </w:r>
      <w:r w:rsidR="00502C53">
        <w:t xml:space="preserve"> virtual DOM optimizes rendering </w:t>
      </w:r>
      <w:r w:rsidR="00F94330">
        <w:t>which</w:t>
      </w:r>
      <w:r w:rsidR="00502C53">
        <w:t xml:space="preserve"> is particular</w:t>
      </w:r>
      <w:r w:rsidR="00CC6FD8">
        <w:t>ly</w:t>
      </w:r>
      <w:r w:rsidR="00502C53">
        <w:t xml:space="preserve"> beneficial for data-heavy dashboards with frequent updates. React uses reusable components, making it eas</w:t>
      </w:r>
      <w:r w:rsidR="00CC6FD8">
        <w:t xml:space="preserve">y </w:t>
      </w:r>
      <w:r w:rsidR="00502C53">
        <w:t>to manage and scale a dashboard application.</w:t>
      </w:r>
    </w:p>
    <w:p w:rsidR="001D573B" w:rsidP="003E02F7" w:rsidRDefault="00502C53" w14:paraId="11F9EDDB" w14:textId="251654FF">
      <w:r>
        <w:t xml:space="preserve">Disadvantages of using React </w:t>
      </w:r>
      <w:r w:rsidR="00CC6FD8">
        <w:t xml:space="preserve">include </w:t>
      </w:r>
      <w:r>
        <w:t xml:space="preserve">that it needs more setup for state management, routing and API handling compared to Angular’s built-in tools. </w:t>
      </w:r>
      <w:r w:rsidR="00200C93">
        <w:t xml:space="preserve">React can also have a steep learning curve for newcomers, while it offers flexibility, newcomers may struggle with deciding </w:t>
      </w:r>
      <w:r w:rsidR="00F94330">
        <w:t>which</w:t>
      </w:r>
      <w:r w:rsidR="00200C93">
        <w:t xml:space="preserve"> libraries to use or how to </w:t>
      </w:r>
      <w:r w:rsidR="00CC6FD8">
        <w:t xml:space="preserve">design </w:t>
      </w:r>
      <w:r w:rsidR="00200C93">
        <w:t>the application.</w:t>
      </w:r>
      <w:r w:rsidR="001C03F1">
        <w:t xml:space="preserve"> </w:t>
      </w:r>
      <w:r w:rsidR="00CC6FD8">
        <w:t xml:space="preserve">Another disadvantage </w:t>
      </w:r>
      <w:r w:rsidR="001C03F1">
        <w:t>is the lack of conventions that could lead to inconsistent codebases if not managed properly.</w:t>
      </w:r>
    </w:p>
    <w:p w:rsidR="00266A47" w:rsidP="003E02F7" w:rsidRDefault="00CC6FD8" w14:paraId="2BC9F989" w14:textId="6D693FD3">
      <w:r>
        <w:t xml:space="preserve">Unlike React, Angular </w:t>
      </w:r>
      <w:r w:rsidR="001D573B">
        <w:t>provides a complete solution out of the box, including routing, state management</w:t>
      </w:r>
      <w:r>
        <w:t>,</w:t>
      </w:r>
      <w:r w:rsidR="001D573B">
        <w:t xml:space="preserve"> and form handling</w:t>
      </w:r>
      <w:r>
        <w:t>,</w:t>
      </w:r>
      <w:r w:rsidR="001D573B">
        <w:t xml:space="preserve"> </w:t>
      </w:r>
      <w:r w:rsidR="00F94330">
        <w:t>which</w:t>
      </w:r>
      <w:r w:rsidR="001D573B">
        <w:t xml:space="preserve"> is ideal for structured and feature-rich dashboards with well-defined requirements. Angular simplifies data synchronization between the model and view, reducing boilerplate code for interactive dashboards.</w:t>
      </w:r>
      <w:r w:rsidR="00A34343">
        <w:t xml:space="preserve"> Angular’s built-in dependency injection simplifies service management, making it easier to build complex dashboards. Angular promotes splitting code into modules for better organization, especially beneficial for large-scale dashboard projects. Angular is also built with TypeScript, which</w:t>
      </w:r>
      <w:r w:rsidR="00F94330">
        <w:t xml:space="preserve"> enforces strict typing and helps prevent runtime errors, especially in complex dashboard logic. </w:t>
      </w:r>
    </w:p>
    <w:p w:rsidR="00A0506B" w:rsidP="00266A47" w:rsidRDefault="00C5259F" w14:paraId="3FFDCCBA" w14:textId="020FA81B">
      <w:r>
        <w:t xml:space="preserve">The disadvantages of using Angular are that is has a more complex structure and requires knowledge of TypeScript, RxJS and Angular-specific concepts like decorators and modules. Angular applications can be larger compared to React apps, which </w:t>
      </w:r>
      <w:r w:rsidR="001762BB">
        <w:t>m</w:t>
      </w:r>
      <w:r>
        <w:t>ight be a concern for dashboards with tight performance requirements. While Angular provides a lot out of the box, it’s less flexible than React when integrating third-party libraries or custom solutions. Last but not least</w:t>
      </w:r>
      <w:r w:rsidR="001762BB">
        <w:t>,</w:t>
      </w:r>
      <w:r>
        <w:t xml:space="preserve"> development in Angular often requires more boilerplate and configuration compared to React.</w:t>
      </w:r>
    </w:p>
    <w:p w:rsidR="0062048C" w:rsidP="003E02F7" w:rsidRDefault="0062048C" w14:paraId="70FC99B6" w14:textId="7BD2AF88">
      <w:pPr>
        <w:pStyle w:val="Kop3"/>
      </w:pPr>
      <w:bookmarkStart w:name="_Toc184808080" w:id="22"/>
      <w:r>
        <w:lastRenderedPageBreak/>
        <w:t>SME Talk</w:t>
      </w:r>
      <w:bookmarkEnd w:id="22"/>
    </w:p>
    <w:p w:rsidR="00440644" w:rsidP="00440644" w:rsidRDefault="00440644" w14:paraId="66BA5C36" w14:textId="02403777">
      <w:r>
        <w:t xml:space="preserve">Lorenzo and Maarten had a meeting with </w:t>
      </w:r>
      <w:r w:rsidR="001762BB">
        <w:t xml:space="preserve">one of the SMEs </w:t>
      </w:r>
      <w:r w:rsidR="00CA250A">
        <w:t>on Application Development</w:t>
      </w:r>
      <w:r>
        <w:t>. During this meeting</w:t>
      </w:r>
      <w:r w:rsidR="00CA250A">
        <w:t>,</w:t>
      </w:r>
      <w:r>
        <w:t xml:space="preserve"> we</w:t>
      </w:r>
      <w:r w:rsidR="00CA250A">
        <w:t xml:space="preserve"> and the</w:t>
      </w:r>
      <w:r>
        <w:t xml:space="preserve"> </w:t>
      </w:r>
      <w:r w:rsidR="00CA250A">
        <w:t xml:space="preserve">other groups </w:t>
      </w:r>
      <w:r>
        <w:t xml:space="preserve">discussed both frontend and backend solutions. All groups had mostly the same </w:t>
      </w:r>
      <w:r w:rsidR="00CA250A">
        <w:t xml:space="preserve">frontend </w:t>
      </w:r>
      <w:r>
        <w:t xml:space="preserve">frameworks </w:t>
      </w:r>
      <w:r w:rsidR="00CA250A">
        <w:t xml:space="preserve">in mind; </w:t>
      </w:r>
      <w:r>
        <w:t>React</w:t>
      </w:r>
      <w:r w:rsidR="00CA250A">
        <w:t xml:space="preserve"> and</w:t>
      </w:r>
      <w:r>
        <w:t xml:space="preserve"> Angular</w:t>
      </w:r>
      <w:r w:rsidR="00CA250A">
        <w:t>.</w:t>
      </w:r>
      <w:r>
        <w:t xml:space="preserve"> </w:t>
      </w:r>
      <w:r w:rsidR="00CA250A">
        <w:t>For the backend, most groups also</w:t>
      </w:r>
      <w:r>
        <w:t xml:space="preserve"> </w:t>
      </w:r>
      <w:r w:rsidR="00CA250A">
        <w:t xml:space="preserve">chose </w:t>
      </w:r>
      <w:r>
        <w:t xml:space="preserve">to use C#. Our SME suggested to use </w:t>
      </w:r>
      <w:r w:rsidR="00CA250A">
        <w:t xml:space="preserve">the </w:t>
      </w:r>
      <w:r>
        <w:t xml:space="preserve">same language for </w:t>
      </w:r>
      <w:r w:rsidR="00CA250A">
        <w:t xml:space="preserve">both </w:t>
      </w:r>
      <w:r>
        <w:t>frontend and backend</w:t>
      </w:r>
      <w:r w:rsidR="00CA250A">
        <w:t>,</w:t>
      </w:r>
      <w:r>
        <w:t xml:space="preserve"> to minimize the use of multiple languages in the same project.</w:t>
      </w:r>
    </w:p>
    <w:p w:rsidR="00AE5390" w:rsidP="00190E09" w:rsidRDefault="00CA250A" w14:paraId="154DF3B1" w14:textId="23D7FF41">
      <w:r>
        <w:t>We also discussed whether or not it was our responsibility to write the code on the microcontroller</w:t>
      </w:r>
      <w:r w:rsidR="00925E48">
        <w:t>.</w:t>
      </w:r>
      <w:r>
        <w:t xml:space="preserve"> He</w:t>
      </w:r>
      <w:r w:rsidR="00925E48">
        <w:t xml:space="preserve"> told us it was up to us</w:t>
      </w:r>
      <w:r>
        <w:t>,</w:t>
      </w:r>
      <w:r w:rsidR="00925E48">
        <w:t xml:space="preserve"> but in the end</w:t>
      </w:r>
      <w:r>
        <w:t>,</w:t>
      </w:r>
      <w:r w:rsidR="00925E48">
        <w:t xml:space="preserve"> it will be us that writes the code</w:t>
      </w:r>
      <w:r>
        <w:t>, for which we will use Python</w:t>
      </w:r>
      <w:r w:rsidR="00925E48">
        <w:t>. This is one of the reasons he told us to use the same</w:t>
      </w:r>
      <w:r>
        <w:t xml:space="preserve"> language for the</w:t>
      </w:r>
      <w:r w:rsidR="00925E48">
        <w:t xml:space="preserve"> front</w:t>
      </w:r>
      <w:r>
        <w:t xml:space="preserve">end </w:t>
      </w:r>
      <w:r w:rsidR="00925E48">
        <w:t>a</w:t>
      </w:r>
      <w:r>
        <w:t>nd</w:t>
      </w:r>
      <w:r w:rsidR="00925E48">
        <w:t xml:space="preserve"> backend.</w:t>
      </w:r>
    </w:p>
    <w:p w:rsidR="002D738F" w:rsidP="002D738F" w:rsidRDefault="002D738F" w14:paraId="6D587AD2" w14:textId="01E63E16">
      <w:pPr>
        <w:pStyle w:val="Kop3"/>
      </w:pPr>
      <w:bookmarkStart w:name="_Toc184808081" w:id="23"/>
      <w:r>
        <w:t>Designs</w:t>
      </w:r>
      <w:bookmarkEnd w:id="23"/>
    </w:p>
    <w:p w:rsidRPr="005737CD" w:rsidR="005737CD" w:rsidP="005737CD" w:rsidRDefault="005737CD" w14:paraId="01E8093E" w14:textId="41705338">
      <w:r>
        <w:t>We’ve made a few designs for different pages of the dashboard. We will list them below and describe them in short.</w:t>
      </w:r>
    </w:p>
    <w:p w:rsidRPr="00564B9D" w:rsidR="00C62358" w:rsidP="00C62358" w:rsidRDefault="00C62358" w14:paraId="0223B943" w14:textId="5A34E970">
      <w:pPr>
        <w:rPr>
          <w:b/>
          <w:bCs/>
        </w:rPr>
      </w:pPr>
      <w:r w:rsidRPr="00564B9D">
        <w:rPr>
          <w:b/>
          <w:bCs/>
        </w:rPr>
        <w:t xml:space="preserve">Home </w:t>
      </w:r>
      <w:r w:rsidR="00E726B6">
        <w:rPr>
          <w:b/>
          <w:bCs/>
        </w:rPr>
        <w:t>P</w:t>
      </w:r>
      <w:r w:rsidRPr="00564B9D">
        <w:rPr>
          <w:b/>
          <w:bCs/>
        </w:rPr>
        <w:t>age</w:t>
      </w:r>
    </w:p>
    <w:p w:rsidRPr="00C62358" w:rsidR="0087322D" w:rsidP="00C62358" w:rsidRDefault="0087322D" w14:paraId="739945AA" w14:textId="2D7F075F">
      <w:r w:rsidR="0087322D">
        <w:rPr/>
        <w:t xml:space="preserve">On this page you will be able to see the </w:t>
      </w:r>
      <w:r w:rsidR="0087322D">
        <w:rPr/>
        <w:t xml:space="preserve">different </w:t>
      </w:r>
      <w:r w:rsidR="004C56B0">
        <w:rPr/>
        <w:t>locations</w:t>
      </w:r>
      <w:r w:rsidR="0087322D">
        <w:rPr/>
        <w:t xml:space="preserve"> in the system. </w:t>
      </w:r>
      <w:r w:rsidR="00564B9D">
        <w:rPr/>
        <w:t xml:space="preserve">For each location, it shows some useful information, like </w:t>
      </w:r>
      <w:r w:rsidR="00564B9D">
        <w:rPr/>
        <w:t>the</w:t>
      </w:r>
      <w:r w:rsidR="5D8FB01D">
        <w:rPr/>
        <w:t xml:space="preserve"> </w:t>
      </w:r>
      <w:r w:rsidR="00564B9D">
        <w:rPr/>
        <w:t>number</w:t>
      </w:r>
      <w:r w:rsidR="00564B9D">
        <w:rPr/>
        <w:t xml:space="preserve"> of responses and the overall sentiment</w:t>
      </w:r>
      <w:r w:rsidR="0087322D">
        <w:rPr/>
        <w:t xml:space="preserve">. </w:t>
      </w:r>
      <w:r w:rsidR="00564B9D">
        <w:rPr/>
        <w:t>You’ll</w:t>
      </w:r>
      <w:r w:rsidR="00564B9D">
        <w:rPr/>
        <w:t xml:space="preserve"> also be </w:t>
      </w:r>
      <w:r w:rsidR="0087322D">
        <w:rPr/>
        <w:t>able to add a new location for a bench.</w:t>
      </w:r>
    </w:p>
    <w:p w:rsidR="002D738F" w:rsidP="39B29D6D" w:rsidRDefault="00C62358" w14:paraId="67C26E5F" w14:textId="4925C29F">
      <w:pPr>
        <w:jc w:val="center"/>
      </w:pPr>
      <w:r w:rsidR="00C62358">
        <w:drawing>
          <wp:inline wp14:editId="68359ED9" wp14:anchorId="48A82DBF">
            <wp:extent cx="6067425" cy="3412690"/>
            <wp:effectExtent l="0" t="0" r="0" b="0"/>
            <wp:docPr id="528248558" name="Afbeelding 86" descr="Afbeelding met tekst, schermopname, nummer, software&#10;&#10;Automatisch gegenereerde beschrijving" title=""/>
            <wp:cNvGraphicFramePr>
              <a:graphicFrameLocks noChangeAspect="1"/>
            </wp:cNvGraphicFramePr>
            <a:graphic>
              <a:graphicData uri="http://schemas.openxmlformats.org/drawingml/2006/picture">
                <pic:pic>
                  <pic:nvPicPr>
                    <pic:cNvPr id="0" name="Afbeelding 86"/>
                    <pic:cNvPicPr/>
                  </pic:nvPicPr>
                  <pic:blipFill>
                    <a:blip r:embed="R554050ae17e5450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067425" cy="3412690"/>
                    </a:xfrm>
                    <a:prstGeom prst="rect">
                      <a:avLst/>
                    </a:prstGeom>
                  </pic:spPr>
                </pic:pic>
              </a:graphicData>
            </a:graphic>
          </wp:inline>
        </w:drawing>
      </w:r>
    </w:p>
    <w:p w:rsidR="00564B9D" w:rsidRDefault="00564B9D" w14:paraId="47C7509B" w14:textId="77777777">
      <w:pPr>
        <w:spacing w:after="0"/>
      </w:pPr>
      <w:r>
        <w:br w:type="page"/>
      </w:r>
    </w:p>
    <w:p w:rsidR="00C62358" w:rsidP="002D738F" w:rsidRDefault="00E726B6" w14:paraId="3B5BDD5B" w14:textId="5DE4EFEB">
      <w:r>
        <w:rPr>
          <w:b/>
          <w:bCs/>
        </w:rPr>
        <w:lastRenderedPageBreak/>
        <w:t>B</w:t>
      </w:r>
      <w:r w:rsidRPr="00564B9D" w:rsidR="00C62358">
        <w:rPr>
          <w:b/>
          <w:bCs/>
        </w:rPr>
        <w:t>enches</w:t>
      </w:r>
      <w:r w:rsidRPr="00564B9D" w:rsidR="00A9013C">
        <w:rPr>
          <w:b/>
          <w:bCs/>
        </w:rPr>
        <w:t xml:space="preserve"> </w:t>
      </w:r>
      <w:r>
        <w:rPr>
          <w:b/>
          <w:bCs/>
        </w:rPr>
        <w:t>P</w:t>
      </w:r>
      <w:r w:rsidRPr="00564B9D" w:rsidR="00A9013C">
        <w:rPr>
          <w:b/>
          <w:bCs/>
        </w:rPr>
        <w:t>age</w:t>
      </w:r>
    </w:p>
    <w:p w:rsidR="00E726B6" w:rsidP="002D738F" w:rsidRDefault="00972157" w14:paraId="7E698776" w14:textId="3D0256C9">
      <w:r>
        <w:t>On this page you see the different benches in the system.</w:t>
      </w:r>
      <w:r w:rsidR="00E726B6">
        <w:t xml:space="preserve"> Each </w:t>
      </w:r>
      <w:r>
        <w:t xml:space="preserve">bench </w:t>
      </w:r>
      <w:r w:rsidR="00E726B6">
        <w:t>has a</w:t>
      </w:r>
      <w:r>
        <w:t xml:space="preserve"> name, location and status.</w:t>
      </w:r>
      <w:r w:rsidR="00E726B6">
        <w:t xml:space="preserve"> You can also add a new bench.</w:t>
      </w:r>
    </w:p>
    <w:p w:rsidR="00C62358" w:rsidP="39B29D6D" w:rsidRDefault="00C62358" w14:paraId="3E20D790" w14:textId="10B6A82A">
      <w:pPr>
        <w:jc w:val="center"/>
      </w:pPr>
      <w:r w:rsidR="00C62358">
        <w:drawing>
          <wp:inline wp14:editId="48880499" wp14:anchorId="26FBF4ED">
            <wp:extent cx="6096423" cy="3429000"/>
            <wp:effectExtent l="0" t="0" r="0" b="0"/>
            <wp:docPr id="345909121" name="Afbeelding 87" descr="Afbeelding met tekst, schermopname, software, Computerpictogram&#10;&#10;Automatisch gegenereerde beschrijving" title=""/>
            <wp:cNvGraphicFramePr>
              <a:graphicFrameLocks noChangeAspect="1"/>
            </wp:cNvGraphicFramePr>
            <a:graphic>
              <a:graphicData uri="http://schemas.openxmlformats.org/drawingml/2006/picture">
                <pic:pic>
                  <pic:nvPicPr>
                    <pic:cNvPr id="0" name="Afbeelding 87"/>
                    <pic:cNvPicPr/>
                  </pic:nvPicPr>
                  <pic:blipFill>
                    <a:blip r:embed="Rf71a3094812c480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096423" cy="3429000"/>
                    </a:xfrm>
                    <a:prstGeom prst="rect">
                      <a:avLst/>
                    </a:prstGeom>
                  </pic:spPr>
                </pic:pic>
              </a:graphicData>
            </a:graphic>
          </wp:inline>
        </w:drawing>
      </w:r>
    </w:p>
    <w:p w:rsidRPr="00E726B6" w:rsidR="00C62358" w:rsidP="002D738F" w:rsidRDefault="00C62358" w14:paraId="43967E96" w14:textId="1AAA8436">
      <w:pPr>
        <w:rPr>
          <w:b/>
          <w:bCs/>
        </w:rPr>
      </w:pPr>
      <w:r w:rsidRPr="00E726B6">
        <w:rPr>
          <w:b/>
          <w:bCs/>
        </w:rPr>
        <w:t xml:space="preserve">Analytics </w:t>
      </w:r>
      <w:r w:rsidRPr="00E726B6" w:rsidR="00E726B6">
        <w:rPr>
          <w:b/>
          <w:bCs/>
        </w:rPr>
        <w:t>P</w:t>
      </w:r>
      <w:r w:rsidRPr="00E726B6">
        <w:rPr>
          <w:b/>
          <w:bCs/>
        </w:rPr>
        <w:t>age</w:t>
      </w:r>
    </w:p>
    <w:p w:rsidR="006D584F" w:rsidP="002D738F" w:rsidRDefault="006D584F" w14:paraId="362C6672" w14:textId="6096A94A">
      <w:r>
        <w:t xml:space="preserve">This page is used to show </w:t>
      </w:r>
      <w:r w:rsidR="00E726B6">
        <w:t>certain analytics that the benches have collected</w:t>
      </w:r>
      <w:r>
        <w:t>.</w:t>
      </w:r>
      <w:r w:rsidR="004F317B">
        <w:t xml:space="preserve"> The statistics </w:t>
      </w:r>
      <w:r w:rsidR="00E726B6">
        <w:t>that are shown are likely to change depending on feedback, and the data available to us</w:t>
      </w:r>
      <w:r w:rsidR="004F317B">
        <w:t>.</w:t>
      </w:r>
    </w:p>
    <w:p w:rsidR="00E726B6" w:rsidP="39B29D6D" w:rsidRDefault="00C62358" w14:paraId="77951A5F" w14:textId="77777777">
      <w:pPr>
        <w:jc w:val="center"/>
      </w:pPr>
      <w:r w:rsidR="00C62358">
        <w:drawing>
          <wp:inline wp14:editId="109F9A9F" wp14:anchorId="5E5D03E0">
            <wp:extent cx="5943618" cy="3343055"/>
            <wp:effectExtent l="0" t="0" r="0" b="635"/>
            <wp:docPr id="1335247492" name="Afbeelding 88" descr="Afbeelding met tekst, schermopname, diagram, Perceel&#10;&#10;Automatisch gegenereerde beschrijving" title=""/>
            <wp:cNvGraphicFramePr>
              <a:graphicFrameLocks noChangeAspect="1"/>
            </wp:cNvGraphicFramePr>
            <a:graphic>
              <a:graphicData uri="http://schemas.openxmlformats.org/drawingml/2006/picture">
                <pic:pic>
                  <pic:nvPicPr>
                    <pic:cNvPr id="0" name="Afbeelding 88"/>
                    <pic:cNvPicPr/>
                  </pic:nvPicPr>
                  <pic:blipFill>
                    <a:blip r:embed="R1e5659e443d34b3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18" cy="3343055"/>
                    </a:xfrm>
                    <a:prstGeom prst="rect">
                      <a:avLst/>
                    </a:prstGeom>
                  </pic:spPr>
                </pic:pic>
              </a:graphicData>
            </a:graphic>
          </wp:inline>
        </w:drawing>
      </w:r>
    </w:p>
    <w:p w:rsidR="00C62358" w:rsidP="002D738F" w:rsidRDefault="00C62358" w14:paraId="5058C2E6" w14:textId="21E6F483">
      <w:r w:rsidRPr="00E726B6">
        <w:rPr>
          <w:b/>
          <w:bCs/>
        </w:rPr>
        <w:lastRenderedPageBreak/>
        <w:t xml:space="preserve">Location </w:t>
      </w:r>
      <w:r w:rsidR="00E726B6">
        <w:rPr>
          <w:b/>
          <w:bCs/>
        </w:rPr>
        <w:t>M</w:t>
      </w:r>
      <w:r w:rsidRPr="00E726B6">
        <w:rPr>
          <w:b/>
          <w:bCs/>
        </w:rPr>
        <w:t>anagement</w:t>
      </w:r>
      <w:r w:rsidRPr="00E726B6" w:rsidR="00743119">
        <w:rPr>
          <w:b/>
          <w:bCs/>
        </w:rPr>
        <w:t xml:space="preserve"> </w:t>
      </w:r>
      <w:r w:rsidR="00E726B6">
        <w:rPr>
          <w:b/>
          <w:bCs/>
        </w:rPr>
        <w:t>P</w:t>
      </w:r>
      <w:r w:rsidRPr="00E726B6" w:rsidR="00743119">
        <w:rPr>
          <w:b/>
          <w:bCs/>
        </w:rPr>
        <w:t>age</w:t>
      </w:r>
    </w:p>
    <w:p w:rsidR="00A72CE0" w:rsidP="002D738F" w:rsidRDefault="00A72CE0" w14:paraId="4A046B81" w14:textId="1DAFDB99">
      <w:r>
        <w:t>On this pag</w:t>
      </w:r>
      <w:r w:rsidR="00111F7E">
        <w:t>e, you can configure a location</w:t>
      </w:r>
      <w:r>
        <w:t>.</w:t>
      </w:r>
      <w:r w:rsidR="00111F7E">
        <w:t xml:space="preserve"> You can provide a context to the bench, add or remove questions, and add fillers for the bench to fill empty space with</w:t>
      </w:r>
      <w:r>
        <w:t>.</w:t>
      </w:r>
      <w:r w:rsidR="00405765">
        <w:t xml:space="preserve"> </w:t>
      </w:r>
      <w:r w:rsidR="00111F7E">
        <w:t>There’s also a convenient link to view any conversations the bench on this location has had.</w:t>
      </w:r>
    </w:p>
    <w:p w:rsidR="00C62358" w:rsidP="39B29D6D" w:rsidRDefault="00C62358" w14:paraId="2D530296" w14:textId="0E814D6C">
      <w:pPr>
        <w:jc w:val="center"/>
      </w:pPr>
      <w:r w:rsidR="00C62358">
        <w:drawing>
          <wp:inline wp14:editId="0B85EFC7" wp14:anchorId="1183D92A">
            <wp:extent cx="6000748" cy="3375188"/>
            <wp:effectExtent l="0" t="0" r="0" b="635"/>
            <wp:docPr id="595356476" name="Afbeelding 89" descr="Afbeelding met tekst, schermopname, nummer, Lettertype&#10;&#10;Automatisch gegenereerde beschrijving" title=""/>
            <wp:cNvGraphicFramePr>
              <a:graphicFrameLocks noChangeAspect="1"/>
            </wp:cNvGraphicFramePr>
            <a:graphic>
              <a:graphicData uri="http://schemas.openxmlformats.org/drawingml/2006/picture">
                <pic:pic>
                  <pic:nvPicPr>
                    <pic:cNvPr id="0" name="Afbeelding 89"/>
                    <pic:cNvPicPr/>
                  </pic:nvPicPr>
                  <pic:blipFill>
                    <a:blip r:embed="R118be49e051249a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000748" cy="3375188"/>
                    </a:xfrm>
                    <a:prstGeom prst="rect">
                      <a:avLst/>
                    </a:prstGeom>
                  </pic:spPr>
                </pic:pic>
              </a:graphicData>
            </a:graphic>
          </wp:inline>
        </w:drawing>
      </w:r>
    </w:p>
    <w:p w:rsidR="00D450B7" w:rsidP="39B29D6D" w:rsidRDefault="00D450B7" w14:paraId="14A91470" w14:textId="0ABA3CE1">
      <w:pPr>
        <w:pStyle w:val="Standaard"/>
      </w:pPr>
      <w:r w:rsidRPr="39B29D6D" w:rsidR="00D450B7">
        <w:rPr>
          <w:b w:val="1"/>
          <w:bCs w:val="1"/>
        </w:rPr>
        <w:t xml:space="preserve">Overview </w:t>
      </w:r>
      <w:r w:rsidRPr="39B29D6D" w:rsidR="00111F7E">
        <w:rPr>
          <w:b w:val="1"/>
          <w:bCs w:val="1"/>
        </w:rPr>
        <w:t>C</w:t>
      </w:r>
      <w:r w:rsidRPr="39B29D6D" w:rsidR="00D450B7">
        <w:rPr>
          <w:b w:val="1"/>
          <w:bCs w:val="1"/>
        </w:rPr>
        <w:t>onversation</w:t>
      </w:r>
      <w:r w:rsidRPr="39B29D6D" w:rsidR="00111F7E">
        <w:rPr>
          <w:b w:val="1"/>
          <w:bCs w:val="1"/>
        </w:rPr>
        <w:t xml:space="preserve"> P</w:t>
      </w:r>
      <w:r w:rsidRPr="39B29D6D" w:rsidR="00D450B7">
        <w:rPr>
          <w:b w:val="1"/>
          <w:bCs w:val="1"/>
        </w:rPr>
        <w:t>age</w:t>
      </w:r>
    </w:p>
    <w:p w:rsidR="00317421" w:rsidP="002D738F" w:rsidRDefault="009A480A" w14:paraId="17133EA6" w14:textId="44C63965">
      <w:r>
        <w:t>This page allows you to view any past conversations in a familiar format</w:t>
      </w:r>
      <w:r w:rsidR="00317421">
        <w:t>.</w:t>
      </w:r>
      <w:r>
        <w:t xml:space="preserve"> Each conversation also includes a sentiment – positive or negative – derived from it.</w:t>
      </w:r>
    </w:p>
    <w:p w:rsidR="009A480A" w:rsidP="39B29D6D" w:rsidRDefault="00D450B7" w14:paraId="759BFB96" w14:textId="77777777">
      <w:pPr>
        <w:jc w:val="center"/>
      </w:pPr>
      <w:r w:rsidR="00D450B7">
        <w:drawing>
          <wp:inline wp14:editId="6AB8D744" wp14:anchorId="5FE0E156">
            <wp:extent cx="5764740" cy="3242442"/>
            <wp:effectExtent l="0" t="0" r="0" b="0"/>
            <wp:docPr id="884189772" name="Afbeelding 90" descr="Afbeelding met tekst, schermopname, software, Computerpictogram&#10;&#10;Automatisch gegenereerde beschrijving" title=""/>
            <wp:cNvGraphicFramePr>
              <a:graphicFrameLocks noChangeAspect="1"/>
            </wp:cNvGraphicFramePr>
            <a:graphic>
              <a:graphicData uri="http://schemas.openxmlformats.org/drawingml/2006/picture">
                <pic:pic>
                  <pic:nvPicPr>
                    <pic:cNvPr id="0" name="Afbeelding 90"/>
                    <pic:cNvPicPr/>
                  </pic:nvPicPr>
                  <pic:blipFill>
                    <a:blip r:embed="Re1ac4faaa248446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4740" cy="3242442"/>
                    </a:xfrm>
                    <a:prstGeom prst="rect">
                      <a:avLst/>
                    </a:prstGeom>
                  </pic:spPr>
                </pic:pic>
              </a:graphicData>
            </a:graphic>
          </wp:inline>
        </w:drawing>
      </w:r>
    </w:p>
    <w:p w:rsidR="009A480A" w:rsidP="009A480A" w:rsidRDefault="009A480A" w14:paraId="078E57E6" w14:textId="20982FDC">
      <w:pPr>
        <w:rPr>
          <w:b/>
          <w:bCs/>
        </w:rPr>
      </w:pPr>
      <w:r>
        <w:br w:type="page"/>
      </w:r>
      <w:r w:rsidRPr="009A480A">
        <w:rPr>
          <w:b/>
          <w:bCs/>
        </w:rPr>
        <w:lastRenderedPageBreak/>
        <w:t>B</w:t>
      </w:r>
      <w:r w:rsidRPr="009A480A" w:rsidR="00A12C2B">
        <w:rPr>
          <w:b/>
          <w:bCs/>
        </w:rPr>
        <w:t xml:space="preserve">ench </w:t>
      </w:r>
      <w:r w:rsidR="004A2594">
        <w:rPr>
          <w:b/>
          <w:bCs/>
        </w:rPr>
        <w:t xml:space="preserve">Management </w:t>
      </w:r>
      <w:r>
        <w:rPr>
          <w:b/>
          <w:bCs/>
        </w:rPr>
        <w:t>P</w:t>
      </w:r>
      <w:r w:rsidRPr="009A480A" w:rsidR="00A12C2B">
        <w:rPr>
          <w:b/>
          <w:bCs/>
        </w:rPr>
        <w:t>age</w:t>
      </w:r>
    </w:p>
    <w:p w:rsidR="002E24B4" w:rsidP="009A480A" w:rsidRDefault="009A480A" w14:paraId="1355C68E" w14:textId="32BEF085">
      <w:pPr>
        <w:spacing w:after="0"/>
      </w:pPr>
      <w:r>
        <w:t>T</w:t>
      </w:r>
      <w:r w:rsidR="002E24B4">
        <w:t xml:space="preserve">his </w:t>
      </w:r>
      <w:r w:rsidR="004A2594">
        <w:t>page will allow you to make changes to a bench</w:t>
      </w:r>
      <w:r w:rsidR="002E24B4">
        <w:t>. You can change its name, location, voice and activate or deactivate this specific bench.</w:t>
      </w:r>
    </w:p>
    <w:p w:rsidRPr="009A480A" w:rsidR="009A480A" w:rsidP="009A480A" w:rsidRDefault="009A480A" w14:paraId="3961FCFF" w14:textId="77777777">
      <w:pPr>
        <w:spacing w:after="0"/>
        <w:rPr>
          <w:b/>
          <w:bCs/>
        </w:rPr>
      </w:pPr>
    </w:p>
    <w:p w:rsidRPr="002D738F" w:rsidR="00A12C2B" w:rsidP="002D738F" w:rsidRDefault="00A12C2B" w14:paraId="5FA10A9A" w14:textId="3BF9A68A">
      <w:r>
        <w:rPr>
          <w:noProof/>
        </w:rPr>
        <w:drawing>
          <wp:inline distT="0" distB="0" distL="0" distR="0" wp14:anchorId="7376BD18" wp14:editId="59E89995">
            <wp:extent cx="6000750" cy="3375187"/>
            <wp:effectExtent l="0" t="0" r="0" b="0"/>
            <wp:docPr id="1398066222" name="Afbeelding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66222" name="Afbeelding 13980662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019577" cy="3385777"/>
                    </a:xfrm>
                    <a:prstGeom prst="rect">
                      <a:avLst/>
                    </a:prstGeom>
                  </pic:spPr>
                </pic:pic>
              </a:graphicData>
            </a:graphic>
          </wp:inline>
        </w:drawing>
      </w:r>
    </w:p>
    <w:p w:rsidR="00AE5390" w:rsidP="00AE5390" w:rsidRDefault="008D2ED5" w14:paraId="6030104E" w14:textId="66613346">
      <w:pPr>
        <w:pStyle w:val="Kop3"/>
      </w:pPr>
      <w:bookmarkStart w:name="_Toc184808082" w:id="24"/>
      <w:r>
        <w:t>Conclusion</w:t>
      </w:r>
      <w:bookmarkEnd w:id="24"/>
    </w:p>
    <w:p w:rsidRPr="00BC751C" w:rsidR="00BC751C" w:rsidP="00BC751C" w:rsidRDefault="004A2594" w14:paraId="0C687B46" w14:textId="508DC38A">
      <w:pPr>
        <w:spacing w:after="0"/>
      </w:pPr>
      <w:r>
        <w:t xml:space="preserve">The frontend technology we decided on is </w:t>
      </w:r>
      <w:r w:rsidR="00856F08">
        <w:t>Angular</w:t>
      </w:r>
      <w:r w:rsidR="00C8297E">
        <w:t xml:space="preserve">. </w:t>
      </w:r>
      <w:r w:rsidR="00A27B0F">
        <w:t xml:space="preserve">Comparing </w:t>
      </w:r>
      <w:r w:rsidR="00C8297E">
        <w:t>the advantages and disadvantages we mentioned at the research part, Angular fits better towards the project requirements.</w:t>
      </w:r>
      <w:r w:rsidR="00BC751C">
        <w:br w:type="page"/>
      </w:r>
    </w:p>
    <w:p w:rsidR="0062048C" w:rsidP="0062048C" w:rsidRDefault="00B86589" w14:paraId="6825E936" w14:textId="57DCEF0A">
      <w:pPr>
        <w:pStyle w:val="Kop2"/>
      </w:pPr>
      <w:bookmarkStart w:name="_Toc184808083" w:id="25"/>
      <w:r w:rsidRPr="00490EB3">
        <w:lastRenderedPageBreak/>
        <w:t xml:space="preserve">Backend </w:t>
      </w:r>
      <w:r w:rsidR="00A27B0F">
        <w:t>S</w:t>
      </w:r>
      <w:r w:rsidRPr="00490EB3">
        <w:t>olutions</w:t>
      </w:r>
      <w:bookmarkEnd w:id="25"/>
    </w:p>
    <w:p w:rsidRPr="00BC751C" w:rsidR="00543710" w:rsidP="00BC751C" w:rsidRDefault="00A27B0F" w14:paraId="3030DE6F" w14:textId="17F2FE05">
      <w:pPr>
        <w:rPr>
          <w:noProof/>
        </w:rPr>
      </w:pPr>
      <w:r>
        <w:t xml:space="preserve">Next, </w:t>
      </w:r>
      <w:r w:rsidR="00BC751C">
        <w:t xml:space="preserve">we </w:t>
      </w:r>
      <w:r>
        <w:t xml:space="preserve">will discuss </w:t>
      </w:r>
      <w:r w:rsidR="00BC751C">
        <w:t>which backend solutions we researched, what the result of our research is</w:t>
      </w:r>
      <w:r w:rsidR="001359F3">
        <w:t>,</w:t>
      </w:r>
      <w:r w:rsidR="00BC751C">
        <w:t xml:space="preserve"> and the mock-ups and tests we made.</w:t>
      </w:r>
      <w:r w:rsidRPr="00957EA8" w:rsidR="00957EA8">
        <w:rPr>
          <w:noProof/>
        </w:rPr>
        <w:t xml:space="preserve"> </w:t>
      </w:r>
    </w:p>
    <w:p w:rsidR="0062048C" w:rsidP="0062048C" w:rsidRDefault="0062048C" w14:paraId="14BB27F1" w14:textId="3C67C403">
      <w:pPr>
        <w:pStyle w:val="Kop3"/>
      </w:pPr>
      <w:bookmarkStart w:name="_Toc184808084" w:id="26"/>
      <w:r>
        <w:t>Research</w:t>
      </w:r>
      <w:bookmarkEnd w:id="26"/>
    </w:p>
    <w:p w:rsidR="008C6B55" w:rsidP="00B60A91" w:rsidRDefault="00C86E29" w14:paraId="0BBF1D1E" w14:textId="1BEE7863">
      <w:r>
        <w:t>It didn’t take much consideration for us to determine that we’d choose C# with ASP.NET as our backend technology, as this is a language that we are familiar with from classes during earlier years. Still, we researched the advantages and disadvantages of using C#.</w:t>
      </w:r>
    </w:p>
    <w:p w:rsidR="00397B1A" w:rsidP="00397B1A" w:rsidRDefault="00CB289F" w14:paraId="01A33AF1" w14:textId="131731E2">
      <w:pPr>
        <w:jc w:val="both"/>
      </w:pPr>
      <w:r>
        <w:t>ASP.NET Core provides a full-featured framework for building RESTful APIs, including built-in support for routing, model binding, validation and dependency injection. It supports both REST and GraphQL APIs.</w:t>
      </w:r>
      <w:r w:rsidR="005E77D9">
        <w:t xml:space="preserve"> Strongly typed models ensure reliability in API design and tools like Swagger/OpenAPI integration make documenting and testing APIs straightforward.</w:t>
      </w:r>
      <w:r w:rsidR="00CA43B7">
        <w:t xml:space="preserve"> ASP.NET Core is highly optimized for performance, making it suitable for high-throughput APIs. Built-in features like middleware for cashing, authentication and logging enhance API performance and maintainability. C# has native support for asynchronous programming with async/await improves the scalability of API services. C# has seamless integration with ORM tools like Entity Framework Core simplifies database operations and modern .NET is cross-platform, allowing deployment on Windows, Linux or Docker.</w:t>
      </w:r>
    </w:p>
    <w:p w:rsidRPr="00B60A91" w:rsidR="00CA43B7" w:rsidP="00B60A91" w:rsidRDefault="00CA43B7" w14:paraId="5553C75A" w14:textId="3F19C205">
      <w:r>
        <w:t xml:space="preserve">For smaller projects, ASP.NET Core might feel over-engineered compared to lighter alternatives like Node.js or Flask. </w:t>
      </w:r>
      <w:r w:rsidR="00C86E29">
        <w:t xml:space="preserve">On top of that, </w:t>
      </w:r>
      <w:r>
        <w:t>some legacy features in .NET might still favor Windows environments</w:t>
      </w:r>
      <w:r w:rsidR="00C86E29">
        <w:t>,</w:t>
      </w:r>
      <w:r>
        <w:t xml:space="preserve"> although this has improved significantly in recent years.</w:t>
      </w:r>
    </w:p>
    <w:p w:rsidR="00B577FD" w:rsidP="00B577FD" w:rsidRDefault="0062048C" w14:paraId="6B8624B6" w14:textId="2F08FFAF">
      <w:pPr>
        <w:pStyle w:val="Kop3"/>
      </w:pPr>
      <w:bookmarkStart w:name="_Toc184808085" w:id="27"/>
      <w:r>
        <w:t>SME Talk</w:t>
      </w:r>
      <w:bookmarkStart w:name="_Toc184808086" w:id="28"/>
      <w:bookmarkEnd w:id="27"/>
    </w:p>
    <w:p w:rsidRPr="00B577FD" w:rsidR="00B577FD" w:rsidP="00B577FD" w:rsidRDefault="00B577FD" w14:paraId="40C05318" w14:textId="798A312D">
      <w:r>
        <w:t>As mentioned in the previous section, our SME recommended us to use as much of the same languages where possible. While we did briefly consider using TypeScript, we determined that each language has its own benefits in different areas, and a language like C# would be more fitting.</w:t>
      </w:r>
    </w:p>
    <w:p w:rsidR="008D2ED5" w:rsidP="00B577FD" w:rsidRDefault="008D2ED5" w14:paraId="1F61E17A" w14:textId="57BDC763">
      <w:pPr>
        <w:pStyle w:val="Kop3"/>
      </w:pPr>
      <w:r>
        <w:t>Conclusion</w:t>
      </w:r>
      <w:bookmarkEnd w:id="28"/>
    </w:p>
    <w:p w:rsidRPr="00B577FD" w:rsidR="00E2160B" w:rsidP="00F07F06" w:rsidRDefault="00D56FF2" w14:paraId="282568F2" w14:textId="7DBEF557">
      <w:pPr>
        <w:spacing w:after="0"/>
      </w:pPr>
      <w:r>
        <w:t xml:space="preserve">We choose to go for C#. </w:t>
      </w:r>
      <w:r w:rsidR="00B577FD">
        <w:t>T</w:t>
      </w:r>
      <w:r>
        <w:t xml:space="preserve">he biggest disadvantage </w:t>
      </w:r>
      <w:r w:rsidR="00B577FD">
        <w:t xml:space="preserve">that comes with this decision is that we </w:t>
      </w:r>
      <w:r>
        <w:t>will be working with multiple programming languages.</w:t>
      </w:r>
      <w:r w:rsidR="00B577FD">
        <w:t xml:space="preserve"> However, these are all languages that we have past experience with, so we were willing to take that risk.</w:t>
      </w:r>
    </w:p>
    <w:p w:rsidR="00E2160B" w:rsidP="00F07F06" w:rsidRDefault="00E2160B" w14:paraId="3B3295A3" w14:textId="77777777">
      <w:pPr>
        <w:spacing w:after="0"/>
      </w:pPr>
    </w:p>
    <w:p w:rsidRPr="00F07F06" w:rsidR="00F07F06" w:rsidP="00F07F06" w:rsidRDefault="00E2160B" w14:paraId="495F7038" w14:textId="3E37D319">
      <w:pPr>
        <w:spacing w:after="0"/>
      </w:pPr>
      <w:r>
        <w:rPr>
          <w:noProof/>
        </w:rPr>
        <w:lastRenderedPageBreak/>
        <w:drawing>
          <wp:inline distT="0" distB="0" distL="0" distR="0" wp14:anchorId="7EAA2EFC" wp14:editId="61D96FA2">
            <wp:extent cx="6115050" cy="5153025"/>
            <wp:effectExtent l="0" t="0" r="0" b="9525"/>
            <wp:docPr id="955859216" name="Picture 6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59216" name="Picture 63" descr="A diagram of a computer&#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15050" cy="5153025"/>
                    </a:xfrm>
                    <a:prstGeom prst="rect">
                      <a:avLst/>
                    </a:prstGeom>
                    <a:noFill/>
                    <a:ln>
                      <a:noFill/>
                    </a:ln>
                  </pic:spPr>
                </pic:pic>
              </a:graphicData>
            </a:graphic>
          </wp:inline>
        </w:drawing>
      </w:r>
      <w:r w:rsidR="00F07F06">
        <w:br w:type="page"/>
      </w:r>
    </w:p>
    <w:p w:rsidR="00B86589" w:rsidP="00B86589" w:rsidRDefault="00B86589" w14:paraId="56AF9E3D" w14:textId="247467CF">
      <w:pPr>
        <w:pStyle w:val="Kop2"/>
      </w:pPr>
      <w:bookmarkStart w:name="_Toc184808087" w:id="29"/>
      <w:r w:rsidRPr="00490EB3">
        <w:lastRenderedPageBreak/>
        <w:t>AI solutions</w:t>
      </w:r>
      <w:bookmarkEnd w:id="29"/>
    </w:p>
    <w:p w:rsidRPr="00440E9A" w:rsidR="00440E9A" w:rsidP="00440E9A" w:rsidRDefault="00440E9A" w14:paraId="158E8AED" w14:textId="694BB1DB">
      <w:r>
        <w:t xml:space="preserve">In this </w:t>
      </w:r>
      <w:r w:rsidR="001359F3">
        <w:t>section,</w:t>
      </w:r>
      <w:r>
        <w:t xml:space="preserve"> we</w:t>
      </w:r>
      <w:r w:rsidR="001359F3">
        <w:t xml:space="preserve">’ll go over </w:t>
      </w:r>
      <w:r>
        <w:t xml:space="preserve">which AI solutions we </w:t>
      </w:r>
      <w:r w:rsidR="001359F3">
        <w:t>considered</w:t>
      </w:r>
      <w:r>
        <w:t>, what the result of our research is</w:t>
      </w:r>
      <w:r w:rsidR="001359F3">
        <w:t>,</w:t>
      </w:r>
      <w:r>
        <w:t xml:space="preserve"> and </w:t>
      </w:r>
      <w:r w:rsidR="001359F3">
        <w:t>the reasons for our decisions</w:t>
      </w:r>
      <w:r>
        <w:t>.</w:t>
      </w:r>
    </w:p>
    <w:p w:rsidR="0062048C" w:rsidP="00D520F3" w:rsidRDefault="0062048C" w14:paraId="6CC0A93A" w14:textId="42F26A02">
      <w:pPr>
        <w:pStyle w:val="Kop3"/>
      </w:pPr>
      <w:bookmarkStart w:name="_Toc184808088" w:id="30"/>
      <w:r>
        <w:t>Research</w:t>
      </w:r>
      <w:bookmarkEnd w:id="30"/>
    </w:p>
    <w:p w:rsidR="00EE70C9" w:rsidP="00EE70C9" w:rsidRDefault="001B7D52" w14:paraId="393C86DA" w14:textId="576BF377">
      <w:r>
        <w:t>As AI is the core of this project, we carefully considered many different options to find the optimal AI models for each task.</w:t>
      </w:r>
    </w:p>
    <w:p w:rsidRPr="00DB350A" w:rsidR="00DB350A" w:rsidP="00EE70C9" w:rsidRDefault="00DB350A" w14:paraId="6D59E2F8" w14:textId="6CEF5892">
      <w:pPr>
        <w:rPr>
          <w:b/>
          <w:bCs/>
        </w:rPr>
      </w:pPr>
      <w:r w:rsidRPr="00DB350A">
        <w:rPr>
          <w:b/>
          <w:bCs/>
        </w:rPr>
        <w:t>Research o</w:t>
      </w:r>
      <w:r w:rsidR="009A3F2F">
        <w:rPr>
          <w:b/>
          <w:bCs/>
        </w:rPr>
        <w:t>n</w:t>
      </w:r>
      <w:r w:rsidRPr="00DB350A">
        <w:rPr>
          <w:b/>
          <w:bCs/>
        </w:rPr>
        <w:t xml:space="preserve"> </w:t>
      </w:r>
      <w:r w:rsidR="009A3F2F">
        <w:rPr>
          <w:b/>
          <w:bCs/>
        </w:rPr>
        <w:t>Closed</w:t>
      </w:r>
      <w:r w:rsidR="00287B2E">
        <w:rPr>
          <w:b/>
          <w:bCs/>
        </w:rPr>
        <w:t>-</w:t>
      </w:r>
      <w:r w:rsidRPr="00DB350A">
        <w:rPr>
          <w:b/>
          <w:bCs/>
        </w:rPr>
        <w:t xml:space="preserve">Source </w:t>
      </w:r>
      <w:r w:rsidR="0070018D">
        <w:rPr>
          <w:b/>
          <w:bCs/>
        </w:rPr>
        <w:t>Speech-to-Text</w:t>
      </w:r>
      <w:r w:rsidRPr="00DB350A">
        <w:rPr>
          <w:b/>
          <w:bCs/>
        </w:rPr>
        <w:t xml:space="preserve"> Models </w:t>
      </w:r>
      <w:r w:rsidR="009A3F2F">
        <w:rPr>
          <w:b/>
          <w:bCs/>
        </w:rPr>
        <w:t>f</w:t>
      </w:r>
      <w:r w:rsidRPr="00DB350A">
        <w:rPr>
          <w:b/>
          <w:bCs/>
        </w:rPr>
        <w:t xml:space="preserve">or the Dutch </w:t>
      </w:r>
      <w:r w:rsidR="009A3F2F">
        <w:rPr>
          <w:b/>
          <w:bCs/>
        </w:rPr>
        <w:t>L</w:t>
      </w:r>
      <w:r w:rsidRPr="00DB350A">
        <w:rPr>
          <w:b/>
          <w:bCs/>
        </w:rPr>
        <w:t>anguage</w:t>
      </w:r>
    </w:p>
    <w:p w:rsidR="00EE70C9" w:rsidP="00EE70C9" w:rsidRDefault="009A3F2F" w14:paraId="3A99DE17" w14:textId="100749B6">
      <w:r>
        <w:t>The first option we considered is</w:t>
      </w:r>
      <w:r w:rsidR="00EE70C9">
        <w:t xml:space="preserve"> Whisper by OpenAI. This is a </w:t>
      </w:r>
      <w:r w:rsidR="007A776A">
        <w:t>s</w:t>
      </w:r>
      <w:r w:rsidR="00EE70C9">
        <w:t xml:space="preserve">peech-to-text model that </w:t>
      </w:r>
      <w:r>
        <w:t xml:space="preserve">is </w:t>
      </w:r>
      <w:r w:rsidR="00EE70C9">
        <w:t>highly reliable, accurate</w:t>
      </w:r>
      <w:r>
        <w:t>,</w:t>
      </w:r>
      <w:r w:rsidR="00EE70C9">
        <w:t xml:space="preserve"> and is capable of handling the nuances of the Dutch language effectively. It can handle noisy environments and works for real-time and batch processing. </w:t>
      </w:r>
      <w:r w:rsidR="00B95249">
        <w:t>If we want to</w:t>
      </w:r>
      <w:r w:rsidR="00EE70C9">
        <w:t xml:space="preserve"> integrat</w:t>
      </w:r>
      <w:r>
        <w:t>e</w:t>
      </w:r>
      <w:r w:rsidR="00B95249">
        <w:t xml:space="preserve"> this</w:t>
      </w:r>
      <w:r>
        <w:t xml:space="preserve"> model,</w:t>
      </w:r>
      <w:r w:rsidR="00EE70C9">
        <w:t xml:space="preserve"> we need to evaluate if its suitable for cloud hosting or hybrid setups (on-device and cloud)</w:t>
      </w:r>
      <w:r w:rsidR="00117E4F">
        <w:t>,</w:t>
      </w:r>
      <w:r w:rsidR="00EE70C9">
        <w:t xml:space="preserve"> and we need to test </w:t>
      </w:r>
      <w:r w:rsidR="00B95249">
        <w:t>latency</w:t>
      </w:r>
      <w:r w:rsidR="00EE70C9">
        <w:t xml:space="preserve"> when deployed as part of CrewAI</w:t>
      </w:r>
      <w:r>
        <w:t>’s</w:t>
      </w:r>
      <w:r w:rsidR="00EE70C9">
        <w:t xml:space="preserve"> STT agent.</w:t>
      </w:r>
    </w:p>
    <w:p w:rsidR="00EE70C9" w:rsidP="00EE70C9" w:rsidRDefault="00EE70C9" w14:paraId="5737ECFB" w14:textId="02A37E60">
      <w:r>
        <w:t>Next</w:t>
      </w:r>
      <w:r w:rsidR="00117E4F">
        <w:t>,</w:t>
      </w:r>
      <w:r>
        <w:t xml:space="preserve"> we researched OpenAI</w:t>
      </w:r>
      <w:r w:rsidR="00117E4F">
        <w:t>’s</w:t>
      </w:r>
      <w:r>
        <w:t xml:space="preserve"> Speech-to-</w:t>
      </w:r>
      <w:r w:rsidR="00B95249">
        <w:t>Speech</w:t>
      </w:r>
      <w:r>
        <w:t xml:space="preserve"> API.</w:t>
      </w:r>
      <w:r w:rsidR="00B95249">
        <w:t xml:space="preserve"> It converts spoken input to another spoken language in real-time. It includes robust STT capabilities to multiple languages, including Dutch. If we want to integrate this</w:t>
      </w:r>
      <w:r w:rsidR="00117E4F">
        <w:t>,</w:t>
      </w:r>
      <w:r w:rsidR="00B95249">
        <w:t xml:space="preserve"> we need to test the latency and responsiveness for real time conversational use and we need to evaluate if the speech-to-speech API can simplify the workflow by combining STT and TTS.</w:t>
      </w:r>
    </w:p>
    <w:p w:rsidR="007A776A" w:rsidP="00EE70C9" w:rsidRDefault="00117E4F" w14:paraId="2D4C535B" w14:textId="07F6EB65">
      <w:r>
        <w:t xml:space="preserve">We also </w:t>
      </w:r>
      <w:r w:rsidR="007A776A">
        <w:t xml:space="preserve">researched Microsoft Azure Cognitive Services. This is a speech-to-text model that supports the Dutch language with built-in noise suppression. It has real-time and batch transcription available and is customizable </w:t>
      </w:r>
      <w:r w:rsidR="00850D76">
        <w:t>for specific vocabulary and dialects. For the integration we need to test Azure’s STT integration with CrewAI’s STT agent. We also need to evaluate the performance for noisy outdoor settings with Groq-enhanced pipelines</w:t>
      </w:r>
    </w:p>
    <w:p w:rsidR="00B95249" w:rsidP="00EE70C9" w:rsidRDefault="00B95249" w14:paraId="24B8A6ED" w14:textId="26B1455B">
      <w:r>
        <w:t>Next</w:t>
      </w:r>
      <w:r w:rsidR="00117E4F">
        <w:t>,</w:t>
      </w:r>
      <w:r>
        <w:t xml:space="preserve"> we researched Amazon Transcribe. It is a </w:t>
      </w:r>
      <w:r w:rsidR="007A776A">
        <w:t>s</w:t>
      </w:r>
      <w:r>
        <w:t>peech-to-</w:t>
      </w:r>
      <w:r w:rsidR="007A776A">
        <w:t>t</w:t>
      </w:r>
      <w:r>
        <w:t>ext model that has Real-time transcription with the Dutch language supported. It also includes speaker diarization and a custom vocabulary. For the integration we need to explore using Amazon Transcribe for hybrid cloud deployments and test latency for real-time transcription tasks.</w:t>
      </w:r>
    </w:p>
    <w:p w:rsidR="00DB350A" w:rsidP="00EE70C9" w:rsidRDefault="00DB350A" w14:paraId="07212105" w14:textId="3BAF0524">
      <w:r>
        <w:t>Lastly</w:t>
      </w:r>
      <w:r w:rsidR="00117E4F">
        <w:t>,</w:t>
      </w:r>
      <w:r>
        <w:t xml:space="preserve"> we researched Soniox, a</w:t>
      </w:r>
      <w:r w:rsidR="00117E4F">
        <w:t xml:space="preserve">nother </w:t>
      </w:r>
      <w:r>
        <w:t>speech-to-text model. This model has a high-accuracy transcription for the Dutch language and offers speaker separation and advanced noise handling. If we want to integrate this model</w:t>
      </w:r>
      <w:r w:rsidR="00117E4F">
        <w:t>,</w:t>
      </w:r>
      <w:r>
        <w:t xml:space="preserve"> we need to test the suitability for noisy environments and the integration with CrewAI.</w:t>
      </w:r>
    </w:p>
    <w:p w:rsidR="002E0AFF" w:rsidP="002E0AFF" w:rsidRDefault="002E0AFF" w14:paraId="69DA7C71" w14:textId="5CC22DAD">
      <w:pPr>
        <w:spacing w:after="0"/>
      </w:pPr>
      <w:r>
        <w:br w:type="page"/>
      </w:r>
    </w:p>
    <w:p w:rsidR="002E0AFF" w:rsidP="002E0AFF" w:rsidRDefault="002E0AFF" w14:paraId="7B8BFD66" w14:textId="2C709622">
      <w:pPr>
        <w:spacing w:after="0"/>
        <w:rPr>
          <w:b/>
          <w:bCs/>
        </w:rPr>
      </w:pPr>
      <w:r w:rsidRPr="002E0AFF">
        <w:rPr>
          <w:b/>
          <w:bCs/>
        </w:rPr>
        <w:lastRenderedPageBreak/>
        <w:t>Research</w:t>
      </w:r>
      <w:r w:rsidR="00461A75">
        <w:rPr>
          <w:b/>
          <w:bCs/>
        </w:rPr>
        <w:t xml:space="preserve"> on</w:t>
      </w:r>
      <w:r w:rsidRPr="002E0AFF">
        <w:rPr>
          <w:b/>
          <w:bCs/>
        </w:rPr>
        <w:t xml:space="preserve"> </w:t>
      </w:r>
      <w:r w:rsidR="00287B2E">
        <w:rPr>
          <w:b/>
          <w:bCs/>
        </w:rPr>
        <w:t>Closed-</w:t>
      </w:r>
      <w:r w:rsidRPr="002E0AFF">
        <w:rPr>
          <w:b/>
          <w:bCs/>
        </w:rPr>
        <w:t xml:space="preserve">Source </w:t>
      </w:r>
      <w:r w:rsidR="00287B2E">
        <w:rPr>
          <w:b/>
          <w:bCs/>
        </w:rPr>
        <w:t>Text-to-Speech</w:t>
      </w:r>
      <w:r w:rsidRPr="002E0AFF">
        <w:rPr>
          <w:b/>
          <w:bCs/>
        </w:rPr>
        <w:t xml:space="preserve"> Models for Dutch</w:t>
      </w:r>
    </w:p>
    <w:p w:rsidR="002E0AFF" w:rsidP="002E0AFF" w:rsidRDefault="007F264A" w14:paraId="557E29E4" w14:textId="78643D94">
      <w:pPr>
        <w:spacing w:after="0"/>
        <w:rPr>
          <w:b w:val="1"/>
          <w:bCs w:val="1"/>
        </w:rPr>
      </w:pPr>
    </w:p>
    <w:p w:rsidR="005E7F83" w:rsidP="35EAE44E" w:rsidRDefault="005E7F83" w14:paraId="1EFB968A" w14:textId="07390CBA">
      <w:pPr>
        <w:pStyle w:val="Standaard"/>
        <w:spacing w:after="0"/>
        <w:jc w:val="left"/>
      </w:pPr>
      <w:r w:rsidR="005E7F83">
        <w:rPr/>
        <w:t>Whisper by OpenAI</w:t>
      </w:r>
      <w:r w:rsidR="00FE5B72">
        <w:rPr/>
        <w:t xml:space="preserve"> </w:t>
      </w:r>
      <w:r w:rsidR="007F264A">
        <w:rPr/>
        <w:t xml:space="preserve">can also serve as a </w:t>
      </w:r>
      <w:r w:rsidR="00FE5B72">
        <w:rPr/>
        <w:t>text-to-speech model.</w:t>
      </w:r>
      <w:r w:rsidR="007F264A">
        <w:rPr/>
        <w:t xml:space="preserve"> This is the first </w:t>
      </w:r>
      <w:r w:rsidR="007F264A">
        <w:rPr/>
        <w:t>option</w:t>
      </w:r>
      <w:r w:rsidR="007F264A">
        <w:rPr/>
        <w:t xml:space="preserve"> we researched.</w:t>
      </w:r>
      <w:r w:rsidR="00FE5B72">
        <w:rPr/>
        <w:t xml:space="preserve"> </w:t>
      </w:r>
      <w:r w:rsidR="007F264A">
        <w:rPr/>
        <w:t xml:space="preserve">To </w:t>
      </w:r>
      <w:r w:rsidR="00FE5B72">
        <w:rPr/>
        <w:t>integrat</w:t>
      </w:r>
      <w:r w:rsidR="007F264A">
        <w:rPr/>
        <w:t xml:space="preserve">e it, </w:t>
      </w:r>
      <w:r w:rsidR="00FE5B72">
        <w:rPr/>
        <w:t>we need to explore how to configure TTS capabilities for neural voice generation and test Whisper’s</w:t>
      </w:r>
      <w:r w:rsidR="00C55783">
        <w:rPr/>
        <w:t xml:space="preserve"> performance in</w:t>
      </w:r>
      <w:r w:rsidR="00FE5B72">
        <w:rPr/>
        <w:t xml:space="preserve"> generating Dutch speech locally or via API.</w:t>
      </w:r>
      <w:r w:rsidR="640C7821">
        <w:drawing>
          <wp:anchor distT="0" distB="0" distL="114300" distR="114300" simplePos="0" relativeHeight="251658240" behindDoc="0" locked="0" layoutInCell="1" allowOverlap="1" wp14:editId="2AE252F0" wp14:anchorId="65F7E814">
            <wp:simplePos x="0" y="0"/>
            <wp:positionH relativeFrom="column">
              <wp:align>right</wp:align>
            </wp:positionH>
            <wp:positionV relativeFrom="paragraph">
              <wp:posOffset>0</wp:posOffset>
            </wp:positionV>
            <wp:extent cx="2179320" cy="1219200"/>
            <wp:effectExtent l="0" t="0" r="0" b="0"/>
            <wp:wrapSquare wrapText="bothSides"/>
            <wp:docPr id="2084270102" name="Afbeelding 76" title=""/>
            <wp:cNvGraphicFramePr>
              <a:graphicFrameLocks noChangeAspect="1"/>
            </wp:cNvGraphicFramePr>
            <a:graphic>
              <a:graphicData uri="http://schemas.openxmlformats.org/drawingml/2006/picture">
                <pic:pic>
                  <pic:nvPicPr>
                    <pic:cNvPr id="0" name="Afbeelding 76"/>
                    <pic:cNvPicPr/>
                  </pic:nvPicPr>
                  <pic:blipFill>
                    <a:blip r:embed="R056d2a0e60634ed8">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bwMode="auto">
                    <a:xfrm xmlns:a="http://schemas.openxmlformats.org/drawingml/2006/main" rot="0" flipH="0" flipV="0">
                      <a:off x="0" y="0"/>
                      <a:ext cx="2179320" cy="1219200"/>
                    </a:xfrm>
                    <a:prstGeom xmlns:a="http://schemas.openxmlformats.org/drawingml/2006/main" prst="rect">
                      <a:avLst/>
                    </a:prstGeom>
                    <a:noFill xmlns:a="http://schemas.openxmlformats.org/drawingml/2006/main"/>
                  </pic:spPr>
                </pic:pic>
              </a:graphicData>
            </a:graphic>
            <wp14:sizeRelH relativeFrom="page">
              <wp14:pctWidth>0</wp14:pctWidth>
            </wp14:sizeRelH>
            <wp14:sizeRelV relativeFrom="page">
              <wp14:pctHeight>0</wp14:pctHeight>
            </wp14:sizeRelV>
          </wp:anchor>
        </w:drawing>
      </w:r>
    </w:p>
    <w:p w:rsidR="00EC1078" w:rsidP="002E0AFF" w:rsidRDefault="00EC1078" w14:paraId="13D74EF5" w14:textId="273907E5">
      <w:pPr>
        <w:spacing w:after="0"/>
      </w:pPr>
    </w:p>
    <w:p w:rsidR="00C55783" w:rsidP="002E0AFF" w:rsidRDefault="00C55783" w14:paraId="06810C2D" w14:textId="7EFD6808">
      <w:pPr>
        <w:spacing w:after="0"/>
      </w:pPr>
    </w:p>
    <w:p w:rsidR="00C55783" w:rsidP="002E0AFF" w:rsidRDefault="007F264A" w14:paraId="2BFCA920" w14:textId="15BD281F">
      <w:pPr>
        <w:spacing w:after="0"/>
      </w:pPr>
      <w:r w:rsidR="007F264A">
        <w:rPr/>
        <w:t xml:space="preserve">We considered </w:t>
      </w:r>
      <w:r w:rsidR="00C55783">
        <w:rPr/>
        <w:t>OpenAI</w:t>
      </w:r>
      <w:r w:rsidR="007F264A">
        <w:rPr/>
        <w:t>’s</w:t>
      </w:r>
      <w:r w:rsidR="00C55783">
        <w:rPr/>
        <w:t xml:space="preserve"> Speech-to-Speech API</w:t>
      </w:r>
      <w:r w:rsidR="007F264A">
        <w:rPr/>
        <w:t xml:space="preserve"> here as well</w:t>
      </w:r>
      <w:r w:rsidR="00C55783">
        <w:rPr/>
        <w:t xml:space="preserve">. It is a real-time TTS model integrated with </w:t>
      </w:r>
      <w:r w:rsidR="00C55783">
        <w:rPr/>
        <w:t>STT,</w:t>
      </w:r>
      <w:r w:rsidR="00C55783">
        <w:rPr/>
        <w:t xml:space="preserve"> </w:t>
      </w:r>
      <w:r w:rsidR="00C55783">
        <w:rPr/>
        <w:t>able to</w:t>
      </w:r>
      <w:r w:rsidR="00C55783">
        <w:rPr/>
        <w:t xml:space="preserve"> convert processed text directly into spoken output in real-time. </w:t>
      </w:r>
      <w:r w:rsidR="007F264A">
        <w:rPr/>
        <w:t>T</w:t>
      </w:r>
      <w:r w:rsidR="00C55783">
        <w:rPr/>
        <w:t xml:space="preserve">he model </w:t>
      </w:r>
      <w:r w:rsidR="007F264A">
        <w:rPr/>
        <w:t xml:space="preserve">also </w:t>
      </w:r>
      <w:r w:rsidR="00C55783">
        <w:rPr/>
        <w:t>includes high-quality TTS in the Dutch language. For its integration</w:t>
      </w:r>
      <w:r w:rsidR="007F264A">
        <w:rPr/>
        <w:t>,</w:t>
      </w:r>
      <w:r w:rsidR="00C55783">
        <w:rPr/>
        <w:t xml:space="preserve"> we need to test the suitability for generating conversational TTS responses.</w:t>
      </w:r>
    </w:p>
    <w:p w:rsidR="005E57C0" w:rsidP="002E0AFF" w:rsidRDefault="005E57C0" w14:paraId="76CCE3AF" w14:textId="77777777">
      <w:pPr>
        <w:spacing w:after="0"/>
      </w:pPr>
    </w:p>
    <w:p w:rsidR="005E57C0" w:rsidP="002E0AFF" w:rsidRDefault="007D16E2" w14:paraId="3366A7D4" w14:textId="26EB14D7">
      <w:pPr>
        <w:spacing w:after="0"/>
      </w:pPr>
      <w:r>
        <w:t>Next</w:t>
      </w:r>
      <w:r w:rsidR="007F264A">
        <w:t>,</w:t>
      </w:r>
      <w:r>
        <w:t xml:space="preserve"> we researched Microsoft Azure Cognitive Services. This is a text-to-speech model that supports neural voices with natural intonation and the Dutch language. It has customizable voice options for unique user experiences.</w:t>
      </w:r>
      <w:r w:rsidR="008A7474">
        <w:t xml:space="preserve"> If we want to integrate this model</w:t>
      </w:r>
      <w:r w:rsidR="007F264A">
        <w:t>,</w:t>
      </w:r>
      <w:r w:rsidR="008A7474">
        <w:t xml:space="preserve"> we need to evaluate it for real-time TTS tasks in CrewAI’s TTS agent and test the performance for Groq-enhanced local synthesis.</w:t>
      </w:r>
    </w:p>
    <w:p w:rsidR="008A7474" w:rsidP="002E0AFF" w:rsidRDefault="008A7474" w14:paraId="27F18311" w14:textId="2FEF0E66">
      <w:pPr>
        <w:spacing w:after="0"/>
      </w:pPr>
    </w:p>
    <w:p w:rsidR="008A7474" w:rsidP="002E0AFF" w:rsidRDefault="007F264A" w14:paraId="1B3B0C83" w14:textId="5493367C">
      <w:pPr>
        <w:spacing w:after="0"/>
      </w:pPr>
      <w:r>
        <w:t>W</w:t>
      </w:r>
      <w:r w:rsidR="008A7474">
        <w:t>e</w:t>
      </w:r>
      <w:r>
        <w:t xml:space="preserve"> also</w:t>
      </w:r>
      <w:r w:rsidR="008A7474">
        <w:t xml:space="preserve"> researched Amazon Polly, a text-to-speech model that supports the Dutch language with multiple voice options. It has neural voices available for more natural speech output and a low-latency real-time synthesis. For the integration</w:t>
      </w:r>
      <w:r>
        <w:t>,</w:t>
      </w:r>
      <w:r w:rsidR="008A7474">
        <w:t xml:space="preserve"> we need to explore the suitability </w:t>
      </w:r>
      <w:r w:rsidR="00E13A6F">
        <w:t>fallback scenarios in CrewA</w:t>
      </w:r>
      <w:r w:rsidR="00030DC3">
        <w:t>I.</w:t>
      </w:r>
    </w:p>
    <w:p w:rsidR="008473AE" w:rsidP="002E0AFF" w:rsidRDefault="008473AE" w14:paraId="5958FA93" w14:textId="77777777">
      <w:pPr>
        <w:spacing w:after="0"/>
      </w:pPr>
    </w:p>
    <w:p w:rsidR="008473AE" w:rsidP="002E0AFF" w:rsidRDefault="008473AE" w14:paraId="57BFEFD9" w14:textId="72BD52A9">
      <w:pPr>
        <w:spacing w:after="0"/>
      </w:pPr>
      <w:r>
        <w:t>Lastly</w:t>
      </w:r>
      <w:r w:rsidR="007F264A">
        <w:t>,</w:t>
      </w:r>
      <w:r>
        <w:t xml:space="preserve"> we researched Acapel</w:t>
      </w:r>
      <w:r w:rsidR="007F264A">
        <w:t>l</w:t>
      </w:r>
      <w:r>
        <w:t xml:space="preserve">a, a text-to-speech model with high-quality, </w:t>
      </w:r>
      <w:r w:rsidR="00E76CA6">
        <w:t>customizable</w:t>
      </w:r>
      <w:r>
        <w:t xml:space="preserve"> </w:t>
      </w:r>
      <w:r w:rsidR="00E76CA6">
        <w:t>voices</w:t>
      </w:r>
      <w:r>
        <w:t xml:space="preserve"> in Dutch. It includes emotion-based intonation for more expressive speech. For its integration</w:t>
      </w:r>
      <w:r w:rsidR="007F264A">
        <w:t>,</w:t>
      </w:r>
      <w:r>
        <w:t xml:space="preserve"> we need to test integration for conversational TTS responses.</w:t>
      </w:r>
    </w:p>
    <w:p w:rsidR="007032A9" w:rsidP="002E0AFF" w:rsidRDefault="007032A9" w14:paraId="50E78EFB" w14:textId="77777777">
      <w:pPr>
        <w:spacing w:after="0"/>
      </w:pPr>
    </w:p>
    <w:p w:rsidR="007032A9" w:rsidP="002E0AFF" w:rsidRDefault="007032A9" w14:paraId="6968E60B" w14:textId="3525D98B">
      <w:pPr>
        <w:spacing w:after="0"/>
        <w:rPr>
          <w:b/>
          <w:bCs/>
        </w:rPr>
      </w:pPr>
      <w:r w:rsidRPr="00176D5C">
        <w:rPr>
          <w:b/>
          <w:bCs/>
        </w:rPr>
        <w:t>Noise Reduction Techniques</w:t>
      </w:r>
    </w:p>
    <w:p w:rsidR="00D66000" w:rsidP="002E0AFF" w:rsidRDefault="00D66000" w14:paraId="225C0D88" w14:textId="77777777">
      <w:pPr>
        <w:spacing w:after="0"/>
      </w:pPr>
    </w:p>
    <w:p w:rsidR="002637F8" w:rsidP="76218FE4" w:rsidRDefault="00461A75" w14:paraId="5F67F24A" w14:textId="397BA85B">
      <w:pPr>
        <w:pStyle w:val="Standaard"/>
        <w:spacing w:after="0"/>
        <w:ind w:left="0"/>
      </w:pPr>
      <w:r w:rsidR="00461A75">
        <w:drawing>
          <wp:anchor distT="0" distB="0" distL="114300" distR="114300" simplePos="0" relativeHeight="251658240" behindDoc="0" locked="0" layoutInCell="1" allowOverlap="1" wp14:editId="252B165C" wp14:anchorId="6170954A">
            <wp:simplePos x="0" y="0"/>
            <wp:positionH relativeFrom="column">
              <wp:align>left</wp:align>
            </wp:positionH>
            <wp:positionV relativeFrom="paragraph">
              <wp:posOffset>0</wp:posOffset>
            </wp:positionV>
            <wp:extent cx="2858135" cy="1607820"/>
            <wp:effectExtent l="0" t="0" r="0" b="0"/>
            <wp:wrapSquare wrapText="bothSides"/>
            <wp:docPr id="1988375863" name="Afbeelding 77" descr="OpenAI optimaliseert AI-aangestuurde contentfilter - ITdaily." title=""/>
            <wp:cNvGraphicFramePr>
              <a:graphicFrameLocks noChangeAspect="1"/>
            </wp:cNvGraphicFramePr>
            <a:graphic>
              <a:graphicData uri="http://schemas.openxmlformats.org/drawingml/2006/picture">
                <pic:pic>
                  <pic:nvPicPr>
                    <pic:cNvPr id="0" name="Afbeelding 77"/>
                    <pic:cNvPicPr/>
                  </pic:nvPicPr>
                  <pic:blipFill>
                    <a:blip r:embed="Rc8ee0b24402e4d89">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bwMode="auto">
                    <a:xfrm xmlns:a="http://schemas.openxmlformats.org/drawingml/2006/main" rot="0" flipH="0" flipV="0">
                      <a:off x="0" y="0"/>
                      <a:ext cx="2858135" cy="1607820"/>
                    </a:xfrm>
                    <a:prstGeom xmlns:a="http://schemas.openxmlformats.org/drawingml/2006/main" prst="rect">
                      <a:avLst/>
                    </a:prstGeom>
                    <a:noFill xmlns:a="http://schemas.openxmlformats.org/drawingml/2006/main"/>
                    <a:ln xmlns:a="http://schemas.openxmlformats.org/drawingml/2006/main">
                      <a:noFill/>
                    </a:ln>
                  </pic:spPr>
                </pic:pic>
              </a:graphicData>
            </a:graphic>
            <wp14:sizeRelH relativeFrom="page">
              <wp14:pctWidth>0</wp14:pctWidth>
            </wp14:sizeRelH>
            <wp14:sizeRelV relativeFrom="page">
              <wp14:pctHeight>0</wp14:pctHeight>
            </wp14:sizeRelV>
          </wp:anchor>
        </w:drawing>
      </w:r>
      <w:r w:rsidR="00461A75">
        <w:rPr/>
        <w:t>For noise reduction, we</w:t>
      </w:r>
      <w:r w:rsidR="00124FBF">
        <w:rPr/>
        <w:t xml:space="preserve"> researched 2 </w:t>
      </w:r>
      <w:r w:rsidR="00461A75">
        <w:rPr/>
        <w:t>possible techniques</w:t>
      </w:r>
      <w:r w:rsidR="00124FBF">
        <w:rPr/>
        <w:t>. First</w:t>
      </w:r>
      <w:r w:rsidR="00461A75">
        <w:rPr/>
        <w:t>,</w:t>
      </w:r>
      <w:r w:rsidR="00124FBF">
        <w:rPr/>
        <w:t xml:space="preserve"> </w:t>
      </w:r>
      <w:r w:rsidR="00124FBF">
        <w:rPr/>
        <w:t>Groq</w:t>
      </w:r>
      <w:r w:rsidR="00124FBF">
        <w:rPr/>
        <w:t xml:space="preserve"> API </w:t>
      </w:r>
      <w:r w:rsidR="00461A75">
        <w:rPr/>
        <w:t>in combination with</w:t>
      </w:r>
      <w:r w:rsidR="00124FBF">
        <w:rPr/>
        <w:t xml:space="preserve"> Whisper noise handling. </w:t>
      </w:r>
      <w:r w:rsidR="00461A75">
        <w:rPr/>
        <w:t>W</w:t>
      </w:r>
      <w:r w:rsidR="00124FBF">
        <w:rPr/>
        <w:t>e need to investigate Whisper’s built-in noise-handling capabilities for the Dutch language in noisy environments</w:t>
      </w:r>
      <w:r w:rsidR="00461A75">
        <w:rPr/>
        <w:t>,</w:t>
      </w:r>
      <w:r w:rsidR="00124FBF">
        <w:rPr/>
        <w:t xml:space="preserve"> and we need to explore pairing </w:t>
      </w:r>
      <w:r w:rsidR="00124FBF">
        <w:rPr/>
        <w:t>Groq</w:t>
      </w:r>
      <w:r w:rsidR="00124FBF">
        <w:rPr/>
        <w:t xml:space="preserve">-enhanced noise reduction pipelines with Whisper STT. </w:t>
      </w:r>
    </w:p>
    <w:p w:rsidR="002637F8" w:rsidP="002E0AFF" w:rsidRDefault="00F31D42" w14:paraId="39A7047E" w14:textId="4ABB0FF3">
      <w:pPr>
        <w:spacing w:after="0"/>
      </w:pPr>
    </w:p>
    <w:p w:rsidR="00D66000" w:rsidP="007A317D" w:rsidRDefault="00124FBF" w14:paraId="041DF0DA" w14:textId="6ACD8AA4">
      <w:pPr>
        <w:spacing w:after="0"/>
        <w:jc w:val="both"/>
      </w:pPr>
      <w:r>
        <w:t>Secondly</w:t>
      </w:r>
      <w:r w:rsidR="00461A75">
        <w:t>,</w:t>
      </w:r>
      <w:r>
        <w:t xml:space="preserve"> we researched OpenAI speech-to-speech API</w:t>
      </w:r>
      <w:r w:rsidR="00461A75">
        <w:t>.</w:t>
      </w:r>
      <w:r>
        <w:t xml:space="preserve"> </w:t>
      </w:r>
      <w:r w:rsidR="00461A75">
        <w:t>W</w:t>
      </w:r>
      <w:r>
        <w:t>e need to research its effectiveness in handling noisy inputs without pre-processing and evaluate real-time noise suppression quality.</w:t>
      </w:r>
    </w:p>
    <w:p w:rsidR="00461A75" w:rsidRDefault="00461A75" w14:paraId="17CA7ABD" w14:textId="77777777">
      <w:pPr>
        <w:spacing w:after="0"/>
      </w:pPr>
      <w:r>
        <w:br w:type="page"/>
      </w:r>
    </w:p>
    <w:p w:rsidR="007032A9" w:rsidP="002E0AFF" w:rsidRDefault="00006AAF" w14:paraId="4F040EC2" w14:textId="345EC2C6">
      <w:pPr>
        <w:spacing w:after="0"/>
        <w:rPr>
          <w:b w:val="1"/>
          <w:bCs w:val="1"/>
        </w:rPr>
      </w:pPr>
      <w:r w:rsidRPr="00176D5C" w:rsidR="007032A9">
        <w:rPr>
          <w:b w:val="1"/>
          <w:bCs w:val="1"/>
        </w:rPr>
        <w:t xml:space="preserve">Research </w:t>
      </w:r>
      <w:r w:rsidR="00461A75">
        <w:rPr>
          <w:b w:val="1"/>
          <w:bCs w:val="1"/>
        </w:rPr>
        <w:t xml:space="preserve">on </w:t>
      </w:r>
      <w:r w:rsidRPr="00176D5C" w:rsidR="007032A9">
        <w:rPr>
          <w:b w:val="1"/>
          <w:bCs w:val="1"/>
        </w:rPr>
        <w:t xml:space="preserve">Models for </w:t>
      </w:r>
      <w:r w:rsidR="0046263C">
        <w:rPr>
          <w:b w:val="1"/>
          <w:bCs w:val="1"/>
        </w:rPr>
        <w:t>I</w:t>
      </w:r>
      <w:r w:rsidRPr="00176D5C" w:rsidR="007032A9">
        <w:rPr>
          <w:b w:val="1"/>
          <w:bCs w:val="1"/>
        </w:rPr>
        <w:t xml:space="preserve">ntent </w:t>
      </w:r>
      <w:r w:rsidR="0046263C">
        <w:rPr>
          <w:b w:val="1"/>
          <w:bCs w:val="1"/>
        </w:rPr>
        <w:t>C</w:t>
      </w:r>
      <w:r w:rsidRPr="00176D5C" w:rsidR="007032A9">
        <w:rPr>
          <w:b w:val="1"/>
          <w:bCs w:val="1"/>
        </w:rPr>
        <w:t>lassification in Dutch</w:t>
      </w:r>
    </w:p>
    <w:p w:rsidR="00124FBF" w:rsidP="002E0AFF" w:rsidRDefault="00124FBF" w14:paraId="201CE7B8" w14:textId="0D9F74C8">
      <w:pPr>
        <w:spacing w:after="0"/>
        <w:rPr>
          <w:b/>
          <w:bCs/>
        </w:rPr>
      </w:pPr>
    </w:p>
    <w:p w:rsidR="002637F8" w:rsidP="2E85E26F" w:rsidRDefault="00461A75" w14:paraId="3A63A19F" w14:textId="6C2ADD1D">
      <w:pPr>
        <w:pStyle w:val="Standaard"/>
        <w:spacing w:after="0"/>
        <w:jc w:val="left"/>
      </w:pPr>
      <w:r w:rsidR="00461A75">
        <w:rPr/>
        <w:t>W</w:t>
      </w:r>
      <w:r w:rsidR="00124FBF">
        <w:rPr/>
        <w:t>e researched cloud-hosted options</w:t>
      </w:r>
      <w:r w:rsidR="00461A75">
        <w:rPr/>
        <w:t>,</w:t>
      </w:r>
      <w:r w:rsidR="00124FBF">
        <w:rPr/>
        <w:t xml:space="preserve"> particularly BERTje and </w:t>
      </w:r>
      <w:r w:rsidR="00124FBF">
        <w:rPr/>
        <w:t>mBERT</w:t>
      </w:r>
      <w:r w:rsidR="00124FBF">
        <w:rPr/>
        <w:t>. First</w:t>
      </w:r>
      <w:r w:rsidR="00461A75">
        <w:rPr/>
        <w:t>,</w:t>
      </w:r>
      <w:r w:rsidR="00124FBF">
        <w:rPr/>
        <w:t xml:space="preserve"> we </w:t>
      </w:r>
      <w:r w:rsidR="00124FBF">
        <w:rPr/>
        <w:t>took a look</w:t>
      </w:r>
      <w:r w:rsidR="00124FBF">
        <w:rPr/>
        <w:t xml:space="preserve"> at BERTje</w:t>
      </w:r>
      <w:r w:rsidR="00461A75">
        <w:rPr/>
        <w:t>.</w:t>
      </w:r>
      <w:r w:rsidR="00124FBF">
        <w:rPr/>
        <w:t xml:space="preserve"> </w:t>
      </w:r>
      <w:r w:rsidR="00461A75">
        <w:rPr/>
        <w:t>W</w:t>
      </w:r>
      <w:r w:rsidR="00124FBF">
        <w:rPr/>
        <w:t>e</w:t>
      </w:r>
      <w:r w:rsidR="00461A75">
        <w:rPr/>
        <w:t xml:space="preserve"> would</w:t>
      </w:r>
      <w:r w:rsidR="00124FBF">
        <w:rPr/>
        <w:t xml:space="preserve"> need to fine-tune it for intent detection and explore it using </w:t>
      </w:r>
      <w:r w:rsidR="00124FBF">
        <w:rPr/>
        <w:t>Qdrant</w:t>
      </w:r>
      <w:r w:rsidR="00124FBF">
        <w:rPr/>
        <w:t xml:space="preserve"> or Pinecone for vec</w:t>
      </w:r>
      <w:r w:rsidR="008E2703">
        <w:rPr/>
        <w:t>t</w:t>
      </w:r>
      <w:r w:rsidR="00124FBF">
        <w:rPr/>
        <w:t>or storage and retrieval of intent embeddings.</w:t>
      </w:r>
      <w:r w:rsidR="00705C8E">
        <w:rPr/>
        <w:t xml:space="preserve"> </w:t>
      </w:r>
      <w:r w:rsidR="25D57864">
        <w:drawing>
          <wp:anchor distT="0" distB="0" distL="114300" distR="114300" simplePos="0" relativeHeight="251658240" behindDoc="0" locked="0" layoutInCell="1" allowOverlap="1" wp14:editId="7E97B888" wp14:anchorId="36E877D2">
            <wp:simplePos x="0" y="0"/>
            <wp:positionH relativeFrom="column">
              <wp:align>right</wp:align>
            </wp:positionH>
            <wp:positionV relativeFrom="paragraph">
              <wp:posOffset>0</wp:posOffset>
            </wp:positionV>
            <wp:extent cx="1329755" cy="982205"/>
            <wp:effectExtent l="0" t="0" r="0" b="9525"/>
            <wp:wrapSquare wrapText="bothSides"/>
            <wp:docPr id="1624041652" name="Afbeelding 78" title=""/>
            <wp:cNvGraphicFramePr>
              <a:graphicFrameLocks noChangeAspect="1"/>
            </wp:cNvGraphicFramePr>
            <a:graphic>
              <a:graphicData uri="http://schemas.openxmlformats.org/drawingml/2006/picture">
                <pic:pic>
                  <pic:nvPicPr>
                    <pic:cNvPr id="0" name="Afbeelding 78"/>
                    <pic:cNvPicPr/>
                  </pic:nvPicPr>
                  <pic:blipFill>
                    <a:blip r:embed="R1f376394723f489c">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bwMode="auto">
                    <a:xfrm xmlns:a="http://schemas.openxmlformats.org/drawingml/2006/main" rot="0" flipH="0" flipV="0">
                      <a:off x="0" y="0"/>
                      <a:ext cx="1329755" cy="982205"/>
                    </a:xfrm>
                    <a:prstGeom xmlns:a="http://schemas.openxmlformats.org/drawingml/2006/main" prst="rect">
                      <a:avLst/>
                    </a:prstGeom>
                    <a:noFill xmlns:a="http://schemas.openxmlformats.org/drawingml/2006/main"/>
                    <a:ln xmlns:a="http://schemas.openxmlformats.org/drawingml/2006/main">
                      <a:noFill/>
                    </a:ln>
                  </pic:spPr>
                </pic:pic>
              </a:graphicData>
            </a:graphic>
            <wp14:sizeRelH relativeFrom="page">
              <wp14:pctWidth>0</wp14:pctWidth>
            </wp14:sizeRelH>
            <wp14:sizeRelV relativeFrom="page">
              <wp14:pctHeight>0</wp14:pctHeight>
            </wp14:sizeRelV>
          </wp:anchor>
        </w:drawing>
      </w:r>
    </w:p>
    <w:p w:rsidR="002818E1" w:rsidP="35EAE44E" w:rsidRDefault="002818E1" w14:paraId="11150E0A" w14:textId="1BC93A5F">
      <w:pPr>
        <w:pStyle w:val="Standaard"/>
        <w:spacing w:after="0"/>
        <w:jc w:val="right"/>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5C13DD23" wp14:editId="15CD8BDE">
                <wp:extent xmlns:wp="http://schemas.openxmlformats.org/drawingml/2006/wordprocessingDrawing" cx="1927860" cy="167640"/>
                <wp:effectExtent xmlns:wp="http://schemas.openxmlformats.org/drawingml/2006/wordprocessingDrawing" l="0" t="0" r="0" b="3810"/>
                <wp:docPr xmlns:wp="http://schemas.openxmlformats.org/drawingml/2006/wordprocessingDrawing" id="245068760" name="Tekstvak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1927860" cy="167640"/>
                        </a:xfrm>
                        <a:prstGeom prst="rect">
                          <a:avLst/>
                        </a:prstGeom>
                        <a:solidFill>
                          <a:prstClr val="white"/>
                        </a:solidFill>
                        <a:ln>
                          <a:noFill/>
                        </a:ln>
                      </wps:spPr>
                      <wps:txbx>
                        <w:txbxContent xmlns:w="http://schemas.openxmlformats.org/wordprocessingml/2006/main">
                          <w:p xmlns:w14="http://schemas.microsoft.com/office/word/2010/wordml" w:rsidRPr="00606546" w:rsidR="002818E1" w:rsidP="002818E1" w:rsidRDefault="002818E1" w14:paraId="76692446" w14:textId="200BE81E">
                            <w:pPr>
                              <w:pStyle w:val="Bijschrift"/>
                              <w:rPr>
                                <w:noProof/>
                              </w:rPr>
                            </w:pPr>
                            <w:r>
                              <w:t>BERTje</w:t>
                            </w:r>
                            <w:r w:rsidR="00461A75">
                              <w:t xml:space="preserve">, by </w:t>
                            </w:r>
                            <w:r>
                              <w:t>University of Groningen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xmlns:mc="http://schemas.openxmlformats.org/markup-compatibility/2006">
            <w:pict xmlns:w="http://schemas.openxmlformats.org/wordprocessingml/2006/main">
              <v:shape xmlns:w14="http://schemas.microsoft.com/office/word/2010/wordml" xmlns:o="urn:schemas-microsoft-com:office:office" xmlns:v="urn:schemas-microsoft-com:vml" id="Tekstvak 1" style="position:absolute;margin-left:356.4pt;margin-top:5.5pt;width:151.8pt;height:13.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9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" w14:anchorId="14D0BDAB">
                <v:textbox inset="0,0,0,0">
                  <w:txbxContent>
                    <w:p w:rsidRPr="00606546" w:rsidR="002818E1" w:rsidP="002818E1" w:rsidRDefault="002818E1" w14:paraId="76692446" w14:textId="200BE81E">
                      <w:pPr>
                        <w:pStyle w:val="Bijschrift"/>
                        <w:rPr>
                          <w:noProof/>
                        </w:rPr>
                      </w:pPr>
                      <w:r>
                        <w:t>BERTje</w:t>
                      </w:r>
                      <w:r w:rsidR="00461A75">
                        <w:t xml:space="preserve">, by </w:t>
                      </w:r>
                      <w:r>
                        <w:t>University of Groningen</w:t>
                      </w:r>
                    </w:p>
                  </w:txbxContent>
                </v:textbox>
                <w10:wrap xmlns:w10="urn:schemas-microsoft-com:office:word" type="tight"/>
              </v:shape>
            </w:pict>
          </mc:Fallback>
        </mc:AlternateContent>
      </w:r>
    </w:p>
    <w:p w:rsidR="00124FBF" w:rsidP="002E0AFF" w:rsidRDefault="00461A75" w14:paraId="5CDC406E" w14:textId="237C9C4F">
      <w:pPr>
        <w:spacing w:after="0"/>
      </w:pPr>
      <w:r>
        <w:t>F</w:t>
      </w:r>
      <w:r w:rsidR="00705C8E">
        <w:t>or mBERT</w:t>
      </w:r>
      <w:r>
        <w:t>,</w:t>
      </w:r>
      <w:r w:rsidR="00705C8E">
        <w:t xml:space="preserve"> we need to assess performance for the Dutch language and multilingual inputs. We also need to explore latency improvements when hosted on Groq-optimized cloud setups.</w:t>
      </w:r>
    </w:p>
    <w:p w:rsidRPr="00124FBF" w:rsidR="00124FBF" w:rsidP="002E0AFF" w:rsidRDefault="00124FBF" w14:paraId="637F8A54" w14:textId="77777777">
      <w:pPr>
        <w:spacing w:after="0"/>
      </w:pPr>
    </w:p>
    <w:p w:rsidR="007032A9" w:rsidP="002E0AFF" w:rsidRDefault="007032A9" w14:paraId="7AECCBDA" w14:textId="19BD1A45">
      <w:pPr>
        <w:spacing w:after="0"/>
        <w:rPr>
          <w:b/>
          <w:bCs/>
        </w:rPr>
      </w:pPr>
      <w:r w:rsidRPr="00176D5C">
        <w:rPr>
          <w:b/>
          <w:bCs/>
        </w:rPr>
        <w:t>Investigat</w:t>
      </w:r>
      <w:r w:rsidR="0046263C">
        <w:rPr>
          <w:b/>
          <w:bCs/>
        </w:rPr>
        <w:t>ion on</w:t>
      </w:r>
      <w:r w:rsidRPr="00176D5C">
        <w:rPr>
          <w:b/>
          <w:bCs/>
        </w:rPr>
        <w:t xml:space="preserve"> </w:t>
      </w:r>
      <w:r w:rsidR="0046263C">
        <w:rPr>
          <w:b/>
          <w:bCs/>
        </w:rPr>
        <w:t>E</w:t>
      </w:r>
      <w:r w:rsidRPr="00176D5C">
        <w:rPr>
          <w:b/>
          <w:bCs/>
        </w:rPr>
        <w:t xml:space="preserve">motion </w:t>
      </w:r>
      <w:r w:rsidR="0046263C">
        <w:rPr>
          <w:b/>
          <w:bCs/>
        </w:rPr>
        <w:t>D</w:t>
      </w:r>
      <w:r w:rsidRPr="00176D5C">
        <w:rPr>
          <w:b/>
          <w:bCs/>
        </w:rPr>
        <w:t xml:space="preserve">etection </w:t>
      </w:r>
      <w:r w:rsidR="0046263C">
        <w:rPr>
          <w:b/>
          <w:bCs/>
        </w:rPr>
        <w:t>M</w:t>
      </w:r>
      <w:r w:rsidRPr="00176D5C">
        <w:rPr>
          <w:b/>
          <w:bCs/>
        </w:rPr>
        <w:t>odels/</w:t>
      </w:r>
      <w:r w:rsidR="0046263C">
        <w:rPr>
          <w:b/>
          <w:bCs/>
        </w:rPr>
        <w:t>T</w:t>
      </w:r>
      <w:r w:rsidRPr="00176D5C">
        <w:rPr>
          <w:b/>
          <w:bCs/>
        </w:rPr>
        <w:t xml:space="preserve">ools for Dutch </w:t>
      </w:r>
      <w:r w:rsidR="0046263C">
        <w:rPr>
          <w:b/>
          <w:bCs/>
        </w:rPr>
        <w:t>I</w:t>
      </w:r>
      <w:r w:rsidRPr="00176D5C">
        <w:rPr>
          <w:b/>
          <w:bCs/>
        </w:rPr>
        <w:t>nputs</w:t>
      </w:r>
    </w:p>
    <w:p w:rsidR="00705C8E" w:rsidP="002E0AFF" w:rsidRDefault="00FF342C" w14:paraId="5D5E2E7F" w14:textId="43D2C94C">
      <w:pPr>
        <w:spacing w:after="0"/>
        <w:rPr>
          <w:b w:val="1"/>
          <w:bCs w:val="1"/>
        </w:rPr>
      </w:pPr>
    </w:p>
    <w:p w:rsidR="006B0F87" w:rsidP="2E85E26F" w:rsidRDefault="00FB25E8" w14:paraId="10EFBD5D" w14:textId="39DD80B0">
      <w:pPr>
        <w:pStyle w:val="Standaard"/>
        <w:spacing w:after="0"/>
      </w:pPr>
      <w:r w:rsidR="00FB25E8">
        <w:rPr/>
        <w:t xml:space="preserve">In this part we did research on </w:t>
      </w:r>
      <w:r w:rsidR="00FB25E8">
        <w:rPr/>
        <w:t>GoEmotions</w:t>
      </w:r>
      <w:r w:rsidR="00FB25E8">
        <w:rPr/>
        <w:t xml:space="preserve"> and SentiStrength. With </w:t>
      </w:r>
      <w:r w:rsidR="00FB25E8">
        <w:rPr/>
        <w:t>GoEmotions</w:t>
      </w:r>
      <w:r w:rsidR="00FB25E8">
        <w:rPr/>
        <w:t xml:space="preserve"> we need to fine-tune it for the Dutch language emotion classification as well as use </w:t>
      </w:r>
      <w:r w:rsidR="00FB25E8">
        <w:rPr/>
        <w:t>Qdrant</w:t>
      </w:r>
      <w:r w:rsidR="00FB25E8">
        <w:rPr/>
        <w:t xml:space="preserve">/Pinecone for embedding-based emotion retrieval. </w:t>
      </w:r>
      <w:r w:rsidR="2E85E26F">
        <w:drawing>
          <wp:anchor distT="0" distB="0" distL="114300" distR="114300" simplePos="0" relativeHeight="251658240" behindDoc="0" locked="0" layoutInCell="1" allowOverlap="1" wp14:editId="35FA8139" wp14:anchorId="6EB002AD">
            <wp:simplePos x="0" y="0"/>
            <wp:positionH relativeFrom="column">
              <wp:align>right</wp:align>
            </wp:positionH>
            <wp:positionV relativeFrom="paragraph">
              <wp:posOffset>0</wp:posOffset>
            </wp:positionV>
            <wp:extent cx="2362200" cy="622869"/>
            <wp:effectExtent l="0" t="0" r="0" b="6350"/>
            <wp:wrapSquare wrapText="bothSides"/>
            <wp:docPr id="60610757" name="Afbeelding 1" title=""/>
            <wp:cNvGraphicFramePr>
              <a:graphicFrameLocks noChangeAspect="1"/>
            </wp:cNvGraphicFramePr>
            <a:graphic>
              <a:graphicData uri="http://schemas.openxmlformats.org/drawingml/2006/picture">
                <pic:pic>
                  <pic:nvPicPr>
                    <pic:cNvPr id="0" name="Afbeelding 1"/>
                    <pic:cNvPicPr/>
                  </pic:nvPicPr>
                  <pic:blipFill>
                    <a:blip r:embed="Rb47b07dbb58f484a">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2362200" cy="622869"/>
                    </a:xfrm>
                    <a:prstGeom xmlns:a="http://schemas.openxmlformats.org/drawingml/2006/main" prst="rect">
                      <a:avLst/>
                    </a:prstGeom>
                  </pic:spPr>
                </pic:pic>
              </a:graphicData>
            </a:graphic>
            <wp14:sizeRelH relativeFrom="page">
              <wp14:pctWidth>0</wp14:pctWidth>
            </wp14:sizeRelH>
            <wp14:sizeRelV relativeFrom="page">
              <wp14:pctHeight>0</wp14:pctHeight>
            </wp14:sizeRelV>
          </wp:anchor>
        </w:drawing>
      </w:r>
    </w:p>
    <w:p w:rsidR="006B0F87" w:rsidP="002E0AFF" w:rsidRDefault="006B0F87" w14:paraId="360534A6" w14:textId="77777777">
      <w:pPr>
        <w:spacing w:after="0"/>
      </w:pPr>
    </w:p>
    <w:p w:rsidRPr="00FB25E8" w:rsidR="00705C8E" w:rsidP="002E0AFF" w:rsidRDefault="00FB25E8" w14:paraId="5D50FE3F" w14:textId="5BB34800">
      <w:pPr>
        <w:spacing w:after="0"/>
      </w:pPr>
      <w:r>
        <w:t>For SentiStrength</w:t>
      </w:r>
      <w:r w:rsidR="0046263C">
        <w:t>,</w:t>
      </w:r>
      <w:r>
        <w:t xml:space="preserve"> we need to pair lightweight emotion scoring with </w:t>
      </w:r>
      <w:r w:rsidR="008D5A1C">
        <w:t>G</w:t>
      </w:r>
      <w:r>
        <w:t xml:space="preserve">roq acceleration for real-time performance. </w:t>
      </w:r>
    </w:p>
    <w:p w:rsidRPr="00176D5C" w:rsidR="00705C8E" w:rsidP="002E0AFF" w:rsidRDefault="00705C8E" w14:paraId="53A5C958" w14:textId="77777777">
      <w:pPr>
        <w:spacing w:after="0"/>
        <w:rPr>
          <w:b/>
          <w:bCs/>
        </w:rPr>
      </w:pPr>
    </w:p>
    <w:p w:rsidR="007032A9" w:rsidP="002E0AFF" w:rsidRDefault="007032A9" w14:paraId="72EE6505" w14:textId="27B13793">
      <w:pPr>
        <w:spacing w:after="0"/>
        <w:rPr>
          <w:b/>
          <w:bCs/>
        </w:rPr>
      </w:pPr>
      <w:r w:rsidRPr="00176D5C">
        <w:rPr>
          <w:b/>
          <w:bCs/>
        </w:rPr>
        <w:t>Defin</w:t>
      </w:r>
      <w:r w:rsidR="0046263C">
        <w:rPr>
          <w:b/>
          <w:bCs/>
        </w:rPr>
        <w:t>ing</w:t>
      </w:r>
      <w:r w:rsidRPr="00176D5C">
        <w:rPr>
          <w:b/>
          <w:bCs/>
        </w:rPr>
        <w:t xml:space="preserve"> a </w:t>
      </w:r>
      <w:r w:rsidR="0046263C">
        <w:rPr>
          <w:b/>
          <w:bCs/>
        </w:rPr>
        <w:t>T</w:t>
      </w:r>
      <w:r w:rsidRPr="00176D5C">
        <w:rPr>
          <w:b/>
          <w:bCs/>
        </w:rPr>
        <w:t xml:space="preserve">ext </w:t>
      </w:r>
      <w:r w:rsidR="0046263C">
        <w:rPr>
          <w:b/>
          <w:bCs/>
        </w:rPr>
        <w:t>P</w:t>
      </w:r>
      <w:r w:rsidRPr="00176D5C">
        <w:rPr>
          <w:b/>
          <w:bCs/>
        </w:rPr>
        <w:t xml:space="preserve">reprocessing </w:t>
      </w:r>
      <w:r w:rsidR="0046263C">
        <w:rPr>
          <w:b/>
          <w:bCs/>
        </w:rPr>
        <w:t>P</w:t>
      </w:r>
      <w:r w:rsidRPr="00176D5C">
        <w:rPr>
          <w:b/>
          <w:bCs/>
        </w:rPr>
        <w:t>ipeline</w:t>
      </w:r>
    </w:p>
    <w:p w:rsidR="00C371ED" w:rsidP="002E0AFF" w:rsidRDefault="00C371ED" w14:paraId="4A0346CD" w14:textId="77777777">
      <w:pPr>
        <w:spacing w:after="0"/>
        <w:rPr>
          <w:b/>
          <w:bCs/>
        </w:rPr>
      </w:pPr>
    </w:p>
    <w:p w:rsidRPr="00C371ED" w:rsidR="00C371ED" w:rsidP="002E0AFF" w:rsidRDefault="0046263C" w14:paraId="3DF08480" w14:textId="54928098">
      <w:pPr>
        <w:spacing w:after="0"/>
      </w:pPr>
      <w:r>
        <w:t>W</w:t>
      </w:r>
      <w:r w:rsidR="00C371ED">
        <w:t xml:space="preserve">e researched preprocessing in a pipeline. </w:t>
      </w:r>
      <w:r>
        <w:t>W</w:t>
      </w:r>
      <w:r w:rsidR="00C371ED">
        <w:t>e looked at tokenization, lemmatization and stop-word removal using spaCy or Frog NLP Toolkit. We need to integrate preprocessing into the pipeline for the Dutch language STT outputs before passing them to NLP agents.</w:t>
      </w:r>
    </w:p>
    <w:p w:rsidRPr="00176D5C" w:rsidR="00C371ED" w:rsidP="002E0AFF" w:rsidRDefault="00C371ED" w14:paraId="350675A5" w14:textId="77777777">
      <w:pPr>
        <w:spacing w:after="0"/>
        <w:rPr>
          <w:b/>
          <w:bCs/>
        </w:rPr>
      </w:pPr>
    </w:p>
    <w:p w:rsidR="007032A9" w:rsidP="002E0AFF" w:rsidRDefault="007032A9" w14:paraId="3193372A" w14:textId="1F6B9928">
      <w:pPr>
        <w:spacing w:after="0"/>
        <w:rPr>
          <w:b/>
          <w:bCs/>
        </w:rPr>
      </w:pPr>
      <w:r w:rsidRPr="00176D5C">
        <w:rPr>
          <w:b/>
          <w:bCs/>
        </w:rPr>
        <w:t>Evaluat</w:t>
      </w:r>
      <w:r w:rsidR="0046263C">
        <w:rPr>
          <w:b/>
          <w:bCs/>
        </w:rPr>
        <w:t>ing</w:t>
      </w:r>
      <w:r w:rsidRPr="00176D5C">
        <w:rPr>
          <w:b/>
          <w:bCs/>
        </w:rPr>
        <w:t xml:space="preserve"> </w:t>
      </w:r>
      <w:r w:rsidR="0046263C">
        <w:rPr>
          <w:b/>
          <w:bCs/>
        </w:rPr>
        <w:t>M</w:t>
      </w:r>
      <w:r w:rsidRPr="00176D5C">
        <w:rPr>
          <w:b/>
          <w:bCs/>
        </w:rPr>
        <w:t>odels/</w:t>
      </w:r>
      <w:r w:rsidR="0046263C">
        <w:rPr>
          <w:b/>
          <w:bCs/>
        </w:rPr>
        <w:t>T</w:t>
      </w:r>
      <w:r w:rsidRPr="00176D5C">
        <w:rPr>
          <w:b/>
          <w:bCs/>
        </w:rPr>
        <w:t xml:space="preserve">ools for </w:t>
      </w:r>
      <w:r w:rsidR="0046263C">
        <w:rPr>
          <w:b/>
          <w:bCs/>
        </w:rPr>
        <w:t>R</w:t>
      </w:r>
      <w:r w:rsidRPr="00176D5C">
        <w:rPr>
          <w:b/>
          <w:bCs/>
        </w:rPr>
        <w:t xml:space="preserve">esponse </w:t>
      </w:r>
      <w:r w:rsidR="0046263C">
        <w:rPr>
          <w:b/>
          <w:bCs/>
        </w:rPr>
        <w:t>G</w:t>
      </w:r>
      <w:r w:rsidRPr="00176D5C">
        <w:rPr>
          <w:b/>
          <w:bCs/>
        </w:rPr>
        <w:t>eneration</w:t>
      </w:r>
    </w:p>
    <w:p w:rsidR="00EC3C05" w:rsidP="002E0AFF" w:rsidRDefault="00EC3C05" w14:paraId="1B2300D5" w14:textId="77777777">
      <w:pPr>
        <w:spacing w:after="0"/>
        <w:rPr>
          <w:b/>
          <w:bCs/>
        </w:rPr>
      </w:pPr>
    </w:p>
    <w:p w:rsidR="006B0F87" w:rsidP="002E0AFF" w:rsidRDefault="009800B7" w14:paraId="1FFC362F" w14:textId="07412F58">
      <w:pPr>
        <w:spacing w:after="0"/>
      </w:pPr>
      <w:r>
        <w:t>We researched 2 possible solutions: OpenAi GPT-4 and mBART. OpenAI has a cloud-hosted LLM for generating Dutch responses and is able to store vectorized outputs in Qdrant/Pinecone for retrieval-based conversational memory.</w:t>
      </w:r>
      <w:r w:rsidR="00920E0F">
        <w:t xml:space="preserve"> </w:t>
      </w:r>
    </w:p>
    <w:p w:rsidR="006B0F87" w:rsidP="002E0AFF" w:rsidRDefault="006B0F87" w14:paraId="7BD09A19" w14:textId="77777777">
      <w:pPr>
        <w:spacing w:after="0"/>
      </w:pPr>
    </w:p>
    <w:p w:rsidRPr="00EC3C05" w:rsidR="00EC3C05" w:rsidP="002E0AFF" w:rsidRDefault="00920E0F" w14:paraId="07E9DA87" w14:textId="6AC1EFD9">
      <w:pPr>
        <w:spacing w:after="0"/>
      </w:pPr>
      <w:r>
        <w:t>With mBART</w:t>
      </w:r>
      <w:r w:rsidR="0046263C">
        <w:t>,</w:t>
      </w:r>
      <w:r>
        <w:t xml:space="preserve"> we need to fine-tune it for lightweight Dutch response generation and evaluate real-time performance on Groq-enhanced cloud setups.</w:t>
      </w:r>
    </w:p>
    <w:p w:rsidRPr="00176D5C" w:rsidR="00EC3C05" w:rsidP="002E0AFF" w:rsidRDefault="00EC3C05" w14:paraId="43909858" w14:textId="77777777">
      <w:pPr>
        <w:spacing w:after="0"/>
        <w:rPr>
          <w:b/>
          <w:bCs/>
        </w:rPr>
      </w:pPr>
    </w:p>
    <w:p w:rsidR="007032A9" w:rsidP="002E0AFF" w:rsidRDefault="007032A9" w14:paraId="10776C80" w14:textId="43D6171B">
      <w:pPr>
        <w:spacing w:after="0"/>
        <w:rPr>
          <w:b/>
          <w:bCs/>
        </w:rPr>
      </w:pPr>
      <w:r w:rsidRPr="00176D5C">
        <w:rPr>
          <w:b/>
          <w:bCs/>
        </w:rPr>
        <w:t>Investigat</w:t>
      </w:r>
      <w:r w:rsidR="0046263C">
        <w:rPr>
          <w:b/>
          <w:bCs/>
        </w:rPr>
        <w:t>ing</w:t>
      </w:r>
      <w:r w:rsidRPr="00176D5C">
        <w:rPr>
          <w:b/>
          <w:bCs/>
        </w:rPr>
        <w:t xml:space="preserve"> </w:t>
      </w:r>
      <w:r w:rsidR="0046263C">
        <w:rPr>
          <w:b/>
          <w:bCs/>
        </w:rPr>
        <w:t>M</w:t>
      </w:r>
      <w:r w:rsidRPr="00176D5C">
        <w:rPr>
          <w:b/>
          <w:bCs/>
        </w:rPr>
        <w:t xml:space="preserve">ethods for </w:t>
      </w:r>
      <w:r w:rsidR="0046263C">
        <w:rPr>
          <w:b/>
          <w:bCs/>
        </w:rPr>
        <w:t>M</w:t>
      </w:r>
      <w:r w:rsidRPr="00176D5C">
        <w:rPr>
          <w:b/>
          <w:bCs/>
        </w:rPr>
        <w:t xml:space="preserve">anaging </w:t>
      </w:r>
      <w:r w:rsidR="0046263C">
        <w:rPr>
          <w:b/>
          <w:bCs/>
        </w:rPr>
        <w:t>C</w:t>
      </w:r>
      <w:r w:rsidRPr="00176D5C">
        <w:rPr>
          <w:b/>
          <w:bCs/>
        </w:rPr>
        <w:t xml:space="preserve">ontext in </w:t>
      </w:r>
      <w:r w:rsidR="0046263C">
        <w:rPr>
          <w:b/>
          <w:bCs/>
        </w:rPr>
        <w:t>M</w:t>
      </w:r>
      <w:r w:rsidRPr="00176D5C">
        <w:rPr>
          <w:b/>
          <w:bCs/>
        </w:rPr>
        <w:t xml:space="preserve">ulti-turn </w:t>
      </w:r>
      <w:r w:rsidR="0046263C">
        <w:rPr>
          <w:b/>
          <w:bCs/>
        </w:rPr>
        <w:t>C</w:t>
      </w:r>
      <w:r w:rsidRPr="00176D5C">
        <w:rPr>
          <w:b/>
          <w:bCs/>
        </w:rPr>
        <w:t>onversations</w:t>
      </w:r>
    </w:p>
    <w:p w:rsidR="00F00B49" w:rsidP="002E0AFF" w:rsidRDefault="00F00B49" w14:paraId="353416E7" w14:textId="77777777">
      <w:pPr>
        <w:spacing w:after="0"/>
        <w:rPr>
          <w:b/>
          <w:bCs/>
        </w:rPr>
      </w:pPr>
    </w:p>
    <w:p w:rsidR="00C90A79" w:rsidP="002E0AFF" w:rsidRDefault="00456507" w14:paraId="79B14676" w14:textId="7FE2AB92">
      <w:pPr>
        <w:spacing w:after="0"/>
      </w:pPr>
      <w:r>
        <w:t xml:space="preserve">We investigated 2 possible solutions, bot CrewAI </w:t>
      </w:r>
      <w:r w:rsidR="00CD7B6D">
        <w:t>with a</w:t>
      </w:r>
      <w:r>
        <w:t xml:space="preserve"> vector database</w:t>
      </w:r>
      <w:r w:rsidR="00CD7B6D">
        <w:t>,</w:t>
      </w:r>
      <w:r>
        <w:t xml:space="preserve"> and Frameworks. CrewAI uses Qdrant or Pinecone to store and retrieve conversational embeddings for context retention.</w:t>
      </w:r>
      <w:r w:rsidR="00CD2F85">
        <w:t xml:space="preserve"> </w:t>
      </w:r>
    </w:p>
    <w:p w:rsidR="00C90A79" w:rsidP="002E0AFF" w:rsidRDefault="00C90A79" w14:paraId="289D1DD7" w14:textId="77777777">
      <w:pPr>
        <w:spacing w:after="0"/>
      </w:pPr>
    </w:p>
    <w:p w:rsidR="00F00B49" w:rsidP="002E0AFF" w:rsidRDefault="00CD7B6D" w14:paraId="2A01D2FD" w14:textId="38EDB135">
      <w:pPr>
        <w:spacing w:after="0"/>
      </w:pPr>
      <w:r>
        <w:t>To use</w:t>
      </w:r>
      <w:r w:rsidR="00CD2F85">
        <w:t xml:space="preserve"> Frame</w:t>
      </w:r>
      <w:r w:rsidR="00527626">
        <w:t>works, we need to test Rasa or Dialogflow for managing context across CrewAI agents and explore Groq acceleration for context-heavy NLP tasks.</w:t>
      </w:r>
    </w:p>
    <w:p w:rsidR="00730343" w:rsidP="002E0AFF" w:rsidRDefault="00730343" w14:paraId="24898D08" w14:textId="77777777">
      <w:pPr>
        <w:spacing w:after="0"/>
      </w:pPr>
    </w:p>
    <w:p w:rsidR="00CD7B6D" w:rsidRDefault="00CD7B6D" w14:paraId="41474DD8" w14:textId="77777777">
      <w:pPr>
        <w:spacing w:after="0"/>
        <w:rPr>
          <w:b/>
          <w:bCs/>
        </w:rPr>
      </w:pPr>
      <w:r>
        <w:rPr>
          <w:b/>
          <w:bCs/>
        </w:rPr>
        <w:br w:type="page"/>
      </w:r>
    </w:p>
    <w:p w:rsidRPr="00730343" w:rsidR="00730343" w:rsidP="002E0AFF" w:rsidRDefault="00730343" w14:paraId="714A8E6A" w14:textId="188772D2">
      <w:pPr>
        <w:spacing w:after="0"/>
        <w:rPr>
          <w:b/>
          <w:bCs/>
        </w:rPr>
      </w:pPr>
      <w:r w:rsidRPr="00730343">
        <w:rPr>
          <w:b/>
          <w:bCs/>
        </w:rPr>
        <w:lastRenderedPageBreak/>
        <w:t>Research</w:t>
      </w:r>
      <w:r w:rsidR="00CD7B6D">
        <w:rPr>
          <w:b/>
          <w:bCs/>
        </w:rPr>
        <w:t xml:space="preserve"> on</w:t>
      </w:r>
      <w:r w:rsidRPr="00730343">
        <w:rPr>
          <w:b/>
          <w:bCs/>
        </w:rPr>
        <w:t xml:space="preserve"> </w:t>
      </w:r>
      <w:r w:rsidR="00CD7B6D">
        <w:rPr>
          <w:b/>
          <w:bCs/>
        </w:rPr>
        <w:t>O</w:t>
      </w:r>
      <w:r w:rsidRPr="00730343">
        <w:rPr>
          <w:b/>
          <w:bCs/>
        </w:rPr>
        <w:t>pen-</w:t>
      </w:r>
      <w:r w:rsidR="00CD7B6D">
        <w:rPr>
          <w:b/>
          <w:bCs/>
        </w:rPr>
        <w:t>S</w:t>
      </w:r>
      <w:r w:rsidRPr="00730343">
        <w:rPr>
          <w:b/>
          <w:bCs/>
        </w:rPr>
        <w:t xml:space="preserve">ource STT </w:t>
      </w:r>
      <w:r w:rsidR="00E57E71">
        <w:rPr>
          <w:b/>
          <w:bCs/>
        </w:rPr>
        <w:t>m</w:t>
      </w:r>
      <w:r w:rsidRPr="00730343">
        <w:rPr>
          <w:b/>
          <w:bCs/>
        </w:rPr>
        <w:t>odels for Dutch</w:t>
      </w:r>
    </w:p>
    <w:p w:rsidR="00730343" w:rsidP="002E0AFF" w:rsidRDefault="00730343" w14:paraId="66F95266" w14:textId="77777777">
      <w:pPr>
        <w:spacing w:after="0"/>
      </w:pPr>
    </w:p>
    <w:p w:rsidR="00730343" w:rsidP="002E0AFF" w:rsidRDefault="00730343" w14:paraId="3EF7AE3D" w14:textId="45397A53">
      <w:pPr>
        <w:spacing w:after="0"/>
      </w:pPr>
      <w:r>
        <w:t>We researched Whisper. We need to explore open-source deployment for STT and evaluate Whisper’s integration with Groq for real-time edge deployment.</w:t>
      </w:r>
    </w:p>
    <w:p w:rsidR="00E57E71" w:rsidP="002E0AFF" w:rsidRDefault="00E57E71" w14:paraId="22AF4914" w14:textId="77777777">
      <w:pPr>
        <w:spacing w:after="0"/>
      </w:pPr>
    </w:p>
    <w:p w:rsidRPr="00E57E71" w:rsidR="00E57E71" w:rsidP="002E0AFF" w:rsidRDefault="00E57E71" w14:paraId="652F27BF" w14:textId="29A079A5">
      <w:pPr>
        <w:spacing w:after="0"/>
        <w:rPr>
          <w:b/>
          <w:bCs/>
        </w:rPr>
      </w:pPr>
      <w:r w:rsidRPr="00E57E71">
        <w:rPr>
          <w:b/>
          <w:bCs/>
        </w:rPr>
        <w:t xml:space="preserve">Research </w:t>
      </w:r>
      <w:r w:rsidR="00CD7B6D">
        <w:rPr>
          <w:b/>
          <w:bCs/>
        </w:rPr>
        <w:t>on O</w:t>
      </w:r>
      <w:r w:rsidRPr="00E57E71">
        <w:rPr>
          <w:b/>
          <w:bCs/>
        </w:rPr>
        <w:t>pen-</w:t>
      </w:r>
      <w:r w:rsidR="00CD7B6D">
        <w:rPr>
          <w:b/>
          <w:bCs/>
        </w:rPr>
        <w:t>S</w:t>
      </w:r>
      <w:r w:rsidRPr="00E57E71">
        <w:rPr>
          <w:b/>
          <w:bCs/>
        </w:rPr>
        <w:t>ource TTS models for Dutch</w:t>
      </w:r>
    </w:p>
    <w:p w:rsidR="00E57E71" w:rsidP="002E0AFF" w:rsidRDefault="00E57E71" w14:paraId="28565414" w14:textId="77777777">
      <w:pPr>
        <w:spacing w:after="0"/>
      </w:pPr>
    </w:p>
    <w:p w:rsidR="00E57E71" w:rsidP="002E0AFF" w:rsidRDefault="00E57E71" w14:paraId="5CAF73AC" w14:textId="5F62FD4D">
      <w:pPr>
        <w:spacing w:after="0"/>
      </w:pPr>
      <w:r>
        <w:t>We investigated the use of Coqui TTS</w:t>
      </w:r>
      <w:r w:rsidR="00DC6AB3">
        <w:t>.</w:t>
      </w:r>
      <w:r>
        <w:t xml:space="preserve"> </w:t>
      </w:r>
      <w:r w:rsidR="00DC6AB3">
        <w:t>I</w:t>
      </w:r>
      <w:r>
        <w:t>t is open-source and trainable for the Dutch language. We need to test Groq-enhanced performance for faster synthesis.</w:t>
      </w:r>
    </w:p>
    <w:p w:rsidR="005A58C8" w:rsidP="002E0AFF" w:rsidRDefault="005A58C8" w14:paraId="5D67DA2C" w14:textId="77777777">
      <w:pPr>
        <w:spacing w:after="0"/>
        <w:rPr>
          <w:b/>
          <w:bCs/>
        </w:rPr>
      </w:pPr>
    </w:p>
    <w:p w:rsidR="00E57E71" w:rsidP="002E0AFF" w:rsidRDefault="00E57E71" w14:paraId="22663D62" w14:textId="6D7F424A">
      <w:pPr>
        <w:spacing w:after="0"/>
        <w:rPr>
          <w:b/>
          <w:bCs/>
        </w:rPr>
      </w:pPr>
      <w:r w:rsidRPr="00E57E71">
        <w:rPr>
          <w:b/>
          <w:bCs/>
        </w:rPr>
        <w:t>Cloud Hosting</w:t>
      </w:r>
    </w:p>
    <w:p w:rsidRPr="00EE5593" w:rsidR="00EE5593" w:rsidP="002E0AFF" w:rsidRDefault="00EE5593" w14:paraId="09877D76" w14:textId="77777777">
      <w:pPr>
        <w:spacing w:after="0"/>
        <w:rPr>
          <w:b/>
          <w:bCs/>
        </w:rPr>
      </w:pPr>
    </w:p>
    <w:p w:rsidR="008C5B1B" w:rsidP="002E0AFF" w:rsidRDefault="00E57E71" w14:paraId="240376D0" w14:textId="77777777">
      <w:pPr>
        <w:spacing w:after="0"/>
      </w:pPr>
      <w:r>
        <w:t xml:space="preserve">We researched 2 possible solutions, OpenAI cloud and Groq-Optimized cloud hosting. </w:t>
      </w:r>
    </w:p>
    <w:p w:rsidR="008C5B1B" w:rsidP="002E0AFF" w:rsidRDefault="008C5B1B" w14:paraId="5E71DD56" w14:textId="77777777">
      <w:pPr>
        <w:spacing w:after="0"/>
      </w:pPr>
    </w:p>
    <w:p w:rsidR="008C5B1B" w:rsidP="002E0AFF" w:rsidRDefault="00E57E71" w14:paraId="215A2E0F" w14:textId="5E879C66">
      <w:pPr>
        <w:spacing w:after="0"/>
      </w:pPr>
      <w:r>
        <w:t>With OpenAI</w:t>
      </w:r>
      <w:r w:rsidR="00DC6AB3">
        <w:t>,</w:t>
      </w:r>
      <w:r>
        <w:t xml:space="preserve"> we have </w:t>
      </w:r>
      <w:r w:rsidR="00DC6AB3">
        <w:t>to</w:t>
      </w:r>
      <w:r>
        <w:t xml:space="preserve"> host Whisper and GPT-4 for high-performance cloud preprocessing. We need to </w:t>
      </w:r>
      <w:r w:rsidR="00D753AA">
        <w:t xml:space="preserve">evaluate costs and API limitations. </w:t>
      </w:r>
    </w:p>
    <w:p w:rsidR="008C5B1B" w:rsidP="002E0AFF" w:rsidRDefault="008C5B1B" w14:paraId="4219C68C" w14:textId="77777777">
      <w:pPr>
        <w:spacing w:after="0"/>
      </w:pPr>
    </w:p>
    <w:p w:rsidR="00E57E71" w:rsidP="002E0AFF" w:rsidRDefault="00D753AA" w14:paraId="58E40A38" w14:textId="18201506">
      <w:pPr>
        <w:spacing w:after="0"/>
      </w:pPr>
      <w:r>
        <w:t>With Groq</w:t>
      </w:r>
      <w:r w:rsidR="00FF4B8D">
        <w:t>,</w:t>
      </w:r>
      <w:r>
        <w:t xml:space="preserve"> we have the possibilities of Google cloud, Azure and AWS for containerized Groq deployments.</w:t>
      </w:r>
    </w:p>
    <w:p w:rsidR="008C5B1B" w:rsidP="002E0AFF" w:rsidRDefault="008C5B1B" w14:paraId="3307B4F3" w14:textId="77777777">
      <w:pPr>
        <w:spacing w:after="0"/>
      </w:pPr>
    </w:p>
    <w:p w:rsidRPr="008C5B1B" w:rsidR="008C5B1B" w:rsidP="002E0AFF" w:rsidRDefault="008C5B1B" w14:paraId="55957FE2" w14:textId="08082D12">
      <w:pPr>
        <w:spacing w:after="0"/>
        <w:rPr>
          <w:b/>
          <w:bCs/>
        </w:rPr>
      </w:pPr>
      <w:r w:rsidRPr="008C5B1B">
        <w:rPr>
          <w:b/>
          <w:bCs/>
        </w:rPr>
        <w:t xml:space="preserve">Vector </w:t>
      </w:r>
      <w:r w:rsidR="00FF4B8D">
        <w:rPr>
          <w:b/>
          <w:bCs/>
        </w:rPr>
        <w:t>D</w:t>
      </w:r>
      <w:r w:rsidRPr="008C5B1B">
        <w:rPr>
          <w:b/>
          <w:bCs/>
        </w:rPr>
        <w:t xml:space="preserve">atabase </w:t>
      </w:r>
      <w:r w:rsidR="00FF4B8D">
        <w:rPr>
          <w:b/>
          <w:bCs/>
        </w:rPr>
        <w:t>R</w:t>
      </w:r>
      <w:r w:rsidRPr="008C5B1B">
        <w:rPr>
          <w:b/>
          <w:bCs/>
        </w:rPr>
        <w:t>esearch</w:t>
      </w:r>
    </w:p>
    <w:p w:rsidR="008C5B1B" w:rsidP="002E0AFF" w:rsidRDefault="008C5B1B" w14:paraId="4EF6D208" w14:textId="77777777">
      <w:pPr>
        <w:spacing w:after="0"/>
      </w:pPr>
    </w:p>
    <w:p w:rsidR="008C5B1B" w:rsidP="002E0AFF" w:rsidRDefault="008C5B1B" w14:paraId="6A128277" w14:textId="46A8981F">
      <w:pPr>
        <w:spacing w:after="0"/>
      </w:pPr>
      <w:r>
        <w:t>We researched 2 possible solutions</w:t>
      </w:r>
      <w:r w:rsidR="00FF4B8D">
        <w:t>:</w:t>
      </w:r>
      <w:r>
        <w:t xml:space="preserve"> Qdrant and Pinecone. </w:t>
      </w:r>
    </w:p>
    <w:p w:rsidR="008C5B1B" w:rsidP="002E0AFF" w:rsidRDefault="008C5B1B" w14:paraId="75BF318B" w14:textId="77777777">
      <w:pPr>
        <w:spacing w:after="0"/>
      </w:pPr>
    </w:p>
    <w:p w:rsidR="00CF202A" w:rsidP="002E0AFF" w:rsidRDefault="008C5B1B" w14:paraId="71DD6A68" w14:textId="4CE0B97F">
      <w:pPr>
        <w:spacing w:after="0"/>
      </w:pPr>
      <w:r>
        <w:t>Qdrant is open-source and is optimized for real-time search and retrieval. It has a high compatibility with embedding-based conversational systems. For its implementation</w:t>
      </w:r>
      <w:r w:rsidR="00FF4B8D">
        <w:t>,</w:t>
      </w:r>
      <w:r>
        <w:t xml:space="preserve"> we need to test CrewAI compatibility for context storage and evaluate latency for conversational embeddings.</w:t>
      </w:r>
    </w:p>
    <w:p w:rsidR="008C5B1B" w:rsidP="002E0AFF" w:rsidRDefault="008C5B1B" w14:paraId="0E0ADCD5" w14:textId="77777777">
      <w:pPr>
        <w:spacing w:after="0"/>
      </w:pPr>
    </w:p>
    <w:p w:rsidR="00511C56" w:rsidP="002E0AFF" w:rsidRDefault="008C5B1B" w14:paraId="4964FE3F" w14:textId="00A5BECB">
      <w:pPr>
        <w:spacing w:after="0"/>
      </w:pPr>
      <w:r>
        <w:t>Pinecone is scalable and has a high-performance vector database as well as a managed service with minimal maintenance.</w:t>
      </w:r>
      <w:r w:rsidR="007D0E55">
        <w:t xml:space="preserve"> For its integration</w:t>
      </w:r>
      <w:r w:rsidR="00FF4B8D">
        <w:t>,</w:t>
      </w:r>
      <w:r w:rsidR="007D0E55">
        <w:t xml:space="preserve"> we need to test embedding retrieval for conversational AI and compare scalability with Qdrant for real-time workloads.</w:t>
      </w:r>
    </w:p>
    <w:p w:rsidR="008C5B1B" w:rsidP="002E0AFF" w:rsidRDefault="00511C56" w14:paraId="61E7CB9E" w14:textId="409FF013">
      <w:pPr>
        <w:spacing w:after="0"/>
      </w:pPr>
      <w:r>
        <w:br w:type="page"/>
      </w:r>
    </w:p>
    <w:p w:rsidR="0062048C" w:rsidP="00D520F3" w:rsidRDefault="0062048C" w14:paraId="0080BBB9" w14:textId="6045086E">
      <w:pPr>
        <w:pStyle w:val="Kop3"/>
      </w:pPr>
      <w:bookmarkStart w:name="_Toc184808089" w:id="31"/>
      <w:r>
        <w:lastRenderedPageBreak/>
        <w:t>SME Talk</w:t>
      </w:r>
      <w:bookmarkEnd w:id="31"/>
    </w:p>
    <w:p w:rsidR="00DE2082" w:rsidP="00DE2082" w:rsidRDefault="00340B4C" w14:paraId="68FC6E8E" w14:textId="4D04ECAB">
      <w:r>
        <w:t xml:space="preserve">Egemen and Mark </w:t>
      </w:r>
      <w:r w:rsidRPr="00340B4C">
        <w:t>explored the use of CrewAI as a potential framework for managing the AI components of the project. CrewAI's ability to orchestrate multi-agent collaboration was highlighted as a strong candidate for implementing conversational intelligence, particularly for managing tasks like intent detection, response generation, and conversation flow in a modular manner.</w:t>
      </w:r>
    </w:p>
    <w:p w:rsidR="00340B4C" w:rsidP="00340B4C" w:rsidRDefault="00340B4C" w14:paraId="44B8ADD7" w14:textId="45875DA3">
      <w:pPr>
        <w:ind w:left="-5"/>
      </w:pPr>
      <w:r>
        <w:t>Additionally, the conversation addressed the challenges posed by noisy, outdoor environments, particularly in relation to speech recognition accuracy. To mitigate this issue, two potential solutions were proposed</w:t>
      </w:r>
      <w:r w:rsidR="00287E82">
        <w:t>:</w:t>
      </w:r>
    </w:p>
    <w:p w:rsidR="00287E82" w:rsidP="00287E82" w:rsidRDefault="00340B4C" w14:paraId="62F55E3B" w14:textId="500563C1">
      <w:pPr>
        <w:pStyle w:val="Lijstalinea"/>
        <w:numPr>
          <w:ilvl w:val="0"/>
          <w:numId w:val="27"/>
        </w:numPr>
      </w:pPr>
      <w:r>
        <w:t>A button could be integrated into the bench to trigger the AI system when a user wants to interact. This simple mechanism would reduce unnecessary background noise by only activating the microphone when the user is ready to speak.</w:t>
      </w:r>
    </w:p>
    <w:p w:rsidR="00287E82" w:rsidP="00287E82" w:rsidRDefault="00287E82" w14:paraId="41E788E9" w14:textId="77777777">
      <w:pPr>
        <w:pStyle w:val="Lijstalinea"/>
        <w:ind w:left="0"/>
      </w:pPr>
    </w:p>
    <w:p w:rsidR="00340B4C" w:rsidP="00287E82" w:rsidRDefault="00340B4C" w14:paraId="667CD575" w14:textId="6B7CA465">
      <w:pPr>
        <w:pStyle w:val="Lijstalinea"/>
        <w:numPr>
          <w:ilvl w:val="0"/>
          <w:numId w:val="27"/>
        </w:numPr>
      </w:pPr>
      <w:r>
        <w:t>Another innovative suggestion was to incorporate a landline-style handset. Users would lift the phone to start the interaction, which would</w:t>
      </w:r>
      <w:r w:rsidR="00287E82">
        <w:t>: p</w:t>
      </w:r>
      <w:r>
        <w:t>hysically signal the system that the user is ready to speak</w:t>
      </w:r>
      <w:r w:rsidR="00287E82">
        <w:t>, b</w:t>
      </w:r>
      <w:r>
        <w:t>ring the microphone closer to the user, significantly improving audio quality and reducing background noise</w:t>
      </w:r>
      <w:r w:rsidR="00287E82">
        <w:t>, and e</w:t>
      </w:r>
      <w:r>
        <w:t>nhance the system's usability in outdoor settings by isolating the user’s voice from ambient noise.</w:t>
      </w:r>
    </w:p>
    <w:p w:rsidRPr="00CC57DF" w:rsidR="0062048C" w:rsidP="00287E82" w:rsidRDefault="00340B4C" w14:paraId="76468685" w14:textId="62CF75B4">
      <w:pPr>
        <w:ind w:left="-5"/>
      </w:pPr>
      <w:r>
        <w:t>These approaches not only address technical challenges but also offer user-friendly solutions that align with the project's goals of inclusivity and accessibility. Further exploration and testing will help determine which option provides the best balance of practicality and performance.</w:t>
      </w:r>
    </w:p>
    <w:p w:rsidR="00D520F3" w:rsidP="00D520F3" w:rsidRDefault="008D2ED5" w14:paraId="2347D0B3" w14:textId="5D70744A">
      <w:pPr>
        <w:pStyle w:val="Kop3"/>
      </w:pPr>
      <w:bookmarkStart w:name="_Toc184808090" w:id="32"/>
      <w:r>
        <w:t>Conclusion</w:t>
      </w:r>
      <w:bookmarkEnd w:id="32"/>
    </w:p>
    <w:p w:rsidR="00511C56" w:rsidP="00511C56" w:rsidRDefault="00511C56" w14:paraId="6AABD87F" w14:textId="5658F2EB">
      <w:pPr>
        <w:spacing w:after="172"/>
        <w:ind w:left="10" w:right="1"/>
        <w:rPr>
          <w:bCs/>
        </w:rPr>
      </w:pPr>
      <w:r>
        <w:t xml:space="preserve">Based on the research and integration requirements for the project, </w:t>
      </w:r>
      <w:r w:rsidR="00287E82">
        <w:t xml:space="preserve">we identified </w:t>
      </w:r>
      <w:r>
        <w:t xml:space="preserve">the following options as the most suitable choices for each component. These recommendations prioritize </w:t>
      </w:r>
      <w:r w:rsidRPr="00511C56">
        <w:rPr>
          <w:rFonts w:eastAsia="Arial" w:cs="Arial"/>
          <w:bCs/>
        </w:rPr>
        <w:t>accuracy</w:t>
      </w:r>
      <w:r w:rsidRPr="00511C56">
        <w:rPr>
          <w:bCs/>
        </w:rPr>
        <w:t xml:space="preserve">, </w:t>
      </w:r>
      <w:r w:rsidRPr="00511C56">
        <w:rPr>
          <w:rFonts w:eastAsia="Arial" w:cs="Arial"/>
          <w:bCs/>
        </w:rPr>
        <w:t>latency</w:t>
      </w:r>
      <w:r w:rsidRPr="00511C56">
        <w:rPr>
          <w:bCs/>
        </w:rPr>
        <w:t xml:space="preserve">, </w:t>
      </w:r>
      <w:r w:rsidRPr="00511C56">
        <w:rPr>
          <w:rFonts w:eastAsia="Arial" w:cs="Arial"/>
          <w:bCs/>
        </w:rPr>
        <w:t>flexibility</w:t>
      </w:r>
      <w:r w:rsidRPr="00511C56">
        <w:rPr>
          <w:bCs/>
        </w:rPr>
        <w:t xml:space="preserve">, and </w:t>
      </w:r>
      <w:r w:rsidRPr="00511C56">
        <w:rPr>
          <w:rFonts w:eastAsia="Arial" w:cs="Arial"/>
          <w:bCs/>
        </w:rPr>
        <w:t xml:space="preserve">compatibility </w:t>
      </w:r>
      <w:r w:rsidRPr="00511C56">
        <w:rPr>
          <w:bCs/>
        </w:rPr>
        <w:t xml:space="preserve">with the overall architecture involving </w:t>
      </w:r>
      <w:r w:rsidRPr="00511C56">
        <w:rPr>
          <w:rFonts w:eastAsia="Arial" w:cs="Arial"/>
          <w:bCs/>
        </w:rPr>
        <w:t xml:space="preserve">CrewAI </w:t>
      </w:r>
      <w:r w:rsidRPr="00511C56">
        <w:rPr>
          <w:bCs/>
        </w:rPr>
        <w:t xml:space="preserve">and </w:t>
      </w:r>
      <w:r w:rsidRPr="00511C56">
        <w:rPr>
          <w:rFonts w:eastAsia="Arial" w:cs="Arial"/>
          <w:bCs/>
        </w:rPr>
        <w:t>Groq API</w:t>
      </w:r>
      <w:r w:rsidRPr="00511C56">
        <w:rPr>
          <w:bCs/>
        </w:rPr>
        <w:t>.</w:t>
      </w:r>
    </w:p>
    <w:p w:rsidRPr="00765417" w:rsidR="00765417" w:rsidP="00511C56" w:rsidRDefault="00765417" w14:paraId="3E3ED8A5" w14:textId="55A0472A">
      <w:pPr>
        <w:spacing w:after="172"/>
        <w:ind w:left="10" w:right="1"/>
        <w:rPr>
          <w:b/>
        </w:rPr>
      </w:pPr>
      <w:r w:rsidRPr="00765417">
        <w:rPr>
          <w:b/>
        </w:rPr>
        <w:t>Speech-to-text</w:t>
      </w:r>
    </w:p>
    <w:p w:rsidR="007B5B42" w:rsidP="00511C56" w:rsidRDefault="00287E82" w14:paraId="7AB56A68" w14:textId="4AACCD77">
      <w:pPr>
        <w:spacing w:after="172"/>
        <w:ind w:left="10" w:right="1"/>
        <w:rPr>
          <w:bCs/>
        </w:rPr>
      </w:pPr>
      <w:r>
        <w:rPr>
          <w:bCs/>
        </w:rPr>
        <w:t>W</w:t>
      </w:r>
      <w:r w:rsidR="00765417">
        <w:rPr>
          <w:bCs/>
        </w:rPr>
        <w:t>e choose for Whisper by OpenAI. Whisper offers robust transcription accuracy for Dutch even in noisy environments</w:t>
      </w:r>
      <w:r w:rsidR="007B5B42">
        <w:rPr>
          <w:bCs/>
        </w:rPr>
        <w:t>.</w:t>
      </w:r>
      <w:r w:rsidR="00195432">
        <w:rPr>
          <w:bCs/>
        </w:rPr>
        <w:t xml:space="preserve"> </w:t>
      </w:r>
      <w:r w:rsidR="00765417">
        <w:rPr>
          <w:bCs/>
        </w:rPr>
        <w:t>It supports both on-device</w:t>
      </w:r>
      <w:r w:rsidR="007B5B42">
        <w:rPr>
          <w:bCs/>
        </w:rPr>
        <w:t xml:space="preserve"> and cloud deployment allowing flexibility for edge devices or hybrid setups.</w:t>
      </w:r>
      <w:r w:rsidR="00195432">
        <w:rPr>
          <w:bCs/>
        </w:rPr>
        <w:t xml:space="preserve"> </w:t>
      </w:r>
      <w:r w:rsidR="007B5B42">
        <w:rPr>
          <w:bCs/>
        </w:rPr>
        <w:t>Its open-source nature ensures cost-effectiveness for large-scale deployments while maintaining customization potential.</w:t>
      </w:r>
    </w:p>
    <w:p w:rsidR="007B5B42" w:rsidP="00511C56" w:rsidRDefault="007B5B42" w14:paraId="0BDA2AB7" w14:textId="62533687">
      <w:pPr>
        <w:spacing w:after="172"/>
        <w:ind w:left="10" w:right="1"/>
        <w:rPr>
          <w:bCs/>
        </w:rPr>
      </w:pPr>
      <w:r w:rsidR="007B5B42">
        <w:rPr/>
        <w:t>As a backup option</w:t>
      </w:r>
      <w:r w:rsidR="00287E82">
        <w:rPr/>
        <w:t>,</w:t>
      </w:r>
      <w:r w:rsidR="007B5B42">
        <w:rPr/>
        <w:t xml:space="preserve"> we would have Microsoft Azure Cognitive services.</w:t>
      </w:r>
      <w:r w:rsidR="00195432">
        <w:rPr/>
        <w:t xml:space="preserve"> </w:t>
      </w:r>
      <w:r w:rsidR="007B5B42">
        <w:rPr/>
        <w:t>Azures STT model provides high-quality transcription with built-in noise suppression and vocabulary customization.</w:t>
      </w:r>
      <w:r w:rsidR="00195432">
        <w:rPr/>
        <w:t xml:space="preserve"> </w:t>
      </w:r>
      <w:r w:rsidR="007B5B42">
        <w:rPr/>
        <w:t>Its best suited for cloud-based fallback in cases where whisper’s performance is limited by hardware constraints.</w:t>
      </w:r>
    </w:p>
    <w:p w:rsidR="35EAE44E" w:rsidRDefault="35EAE44E" w14:paraId="363FBAC1" w14:textId="14DC7E6D">
      <w:r>
        <w:br w:type="page"/>
      </w:r>
    </w:p>
    <w:p w:rsidRPr="007B5B42" w:rsidR="007B5B42" w:rsidP="00511C56" w:rsidRDefault="007B5B42" w14:paraId="510C26A4" w14:textId="170AF9B4">
      <w:pPr>
        <w:spacing w:after="172"/>
        <w:ind w:left="10" w:right="1"/>
        <w:rPr>
          <w:b/>
        </w:rPr>
      </w:pPr>
      <w:r w:rsidRPr="007B5B42">
        <w:rPr>
          <w:b/>
        </w:rPr>
        <w:t>Text-To-Speech</w:t>
      </w:r>
    </w:p>
    <w:p w:rsidR="007B5B42" w:rsidP="00511C56" w:rsidRDefault="007B5B42" w14:paraId="0975B9AD" w14:textId="14798B17">
      <w:pPr>
        <w:spacing w:after="172"/>
        <w:ind w:left="10" w:right="1"/>
      </w:pPr>
      <w:r>
        <w:t>We choose OpenAI</w:t>
      </w:r>
      <w:r w:rsidR="00287E82">
        <w:t>’</w:t>
      </w:r>
      <w:r>
        <w:t xml:space="preserve"> speech-to-speech API.</w:t>
      </w:r>
      <w:r w:rsidR="000C51EA">
        <w:t xml:space="preserve"> </w:t>
      </w:r>
      <w:r>
        <w:t>It combines real-time STT and TTS in a single workflow, simplifying system complexity.</w:t>
      </w:r>
      <w:r w:rsidR="000C51EA">
        <w:t xml:space="preserve"> </w:t>
      </w:r>
      <w:r>
        <w:t>It has a high-quality, natural-sounding Dutch voices that require minimal configuration.</w:t>
      </w:r>
      <w:r w:rsidR="000C51EA">
        <w:t xml:space="preserve"> </w:t>
      </w:r>
      <w:r>
        <w:t>Lastly it is best for conversational interactions due to low latency and real-time capabilities.</w:t>
      </w:r>
    </w:p>
    <w:p w:rsidR="009A68B5" w:rsidP="00BF4B2C" w:rsidRDefault="00287E82" w14:paraId="63FC01F7" w14:textId="763621EF">
      <w:pPr>
        <w:spacing w:after="172"/>
        <w:ind w:left="10" w:right="1"/>
      </w:pPr>
      <w:r>
        <w:lastRenderedPageBreak/>
        <w:t xml:space="preserve">For </w:t>
      </w:r>
      <w:r w:rsidR="00BF4B2C">
        <w:t>backup</w:t>
      </w:r>
      <w:r>
        <w:t xml:space="preserve">, </w:t>
      </w:r>
      <w:r w:rsidR="00BF4B2C">
        <w:t>we choose Coqui TTS.</w:t>
      </w:r>
      <w:r w:rsidR="000C51EA">
        <w:t xml:space="preserve"> </w:t>
      </w:r>
      <w:r w:rsidR="00BF4B2C">
        <w:t>It is open-source and trainable for custom Dutch voices making it ideal for on-device deployment</w:t>
      </w:r>
      <w:r w:rsidR="009A68B5">
        <w:t xml:space="preserve"> with Groq’s performance optimization.</w:t>
      </w:r>
      <w:r w:rsidR="000C51EA">
        <w:t xml:space="preserve"> </w:t>
      </w:r>
      <w:r w:rsidR="009A68B5">
        <w:t>It also offers flexibility for creating a unique voice for the bench without relying in external services.</w:t>
      </w:r>
    </w:p>
    <w:p w:rsidRPr="00960398" w:rsidR="00960398" w:rsidP="00BF4B2C" w:rsidRDefault="00960398" w14:paraId="7AC22A46" w14:textId="00D6EBE8">
      <w:pPr>
        <w:spacing w:after="172"/>
        <w:ind w:left="10" w:right="1"/>
        <w:rPr>
          <w:b/>
          <w:bCs/>
        </w:rPr>
      </w:pPr>
      <w:r w:rsidRPr="00960398">
        <w:rPr>
          <w:b/>
          <w:bCs/>
        </w:rPr>
        <w:t>Noise Reduction</w:t>
      </w:r>
    </w:p>
    <w:p w:rsidR="00960398" w:rsidP="00093F22" w:rsidRDefault="00960398" w14:paraId="762525E7" w14:textId="79C95B84">
      <w:pPr>
        <w:spacing w:after="172"/>
        <w:ind w:left="10" w:right="1"/>
      </w:pPr>
      <w:r>
        <w:t>We choose RNNoise with Groq API</w:t>
      </w:r>
      <w:r w:rsidR="00287E82">
        <w:t xml:space="preserve"> for noise reduction</w:t>
      </w:r>
      <w:r>
        <w:t>.</w:t>
      </w:r>
      <w:r w:rsidR="00D462C0">
        <w:t xml:space="preserve"> </w:t>
      </w:r>
      <w:r w:rsidR="00287E82">
        <w:t xml:space="preserve">We made this decision </w:t>
      </w:r>
      <w:r>
        <w:t>because RNNoise real-time suppression capabilities can be optimized in Groq for fast and efficient pre-processing before STT.</w:t>
      </w:r>
      <w:r w:rsidR="00D462C0">
        <w:t xml:space="preserve"> </w:t>
      </w:r>
      <w:r>
        <w:t>It’s also suitable for outdoor environments where ambient noise is a concern.</w:t>
      </w:r>
    </w:p>
    <w:p w:rsidR="00093F22" w:rsidP="00960398" w:rsidRDefault="00960398" w14:paraId="534D980C" w14:textId="43889090">
      <w:pPr>
        <w:spacing w:after="172"/>
        <w:ind w:left="10" w:right="1"/>
      </w:pPr>
      <w:r>
        <w:t>As a backu</w:t>
      </w:r>
      <w:r w:rsidR="00287E82">
        <w:t>p,</w:t>
      </w:r>
      <w:r>
        <w:t xml:space="preserve"> we choose OpenAI speech-to-speech API.</w:t>
      </w:r>
      <w:r w:rsidR="00D462C0">
        <w:t xml:space="preserve"> </w:t>
      </w:r>
      <w:r>
        <w:t>It has built-in noise handling that minimizes the need for additional pre-processing and it simplifies deployment.</w:t>
      </w:r>
    </w:p>
    <w:p w:rsidRPr="00287E82" w:rsidR="00960398" w:rsidP="00287E82" w:rsidRDefault="00960398" w14:paraId="27A78FC3" w14:textId="3584CE14">
      <w:r w:rsidRPr="00960398">
        <w:rPr>
          <w:b/>
          <w:bCs/>
        </w:rPr>
        <w:t>Intent Classification</w:t>
      </w:r>
    </w:p>
    <w:p w:rsidR="00960398" w:rsidP="00960398" w:rsidRDefault="00960398" w14:paraId="594E9644" w14:textId="64C395CF">
      <w:pPr>
        <w:spacing w:after="172"/>
        <w:ind w:left="10" w:right="1"/>
      </w:pPr>
      <w:r>
        <w:t>We choose BERTje</w:t>
      </w:r>
      <w:r w:rsidR="00287E82">
        <w:t xml:space="preserve"> for Intent Classification</w:t>
      </w:r>
      <w:r>
        <w:t>.</w:t>
      </w:r>
      <w:r w:rsidR="00CA2B54">
        <w:t xml:space="preserve"> </w:t>
      </w:r>
      <w:r>
        <w:t>It is pre-trained specifically for Dutch ensuring high accuracy for intent detection tasks.</w:t>
      </w:r>
      <w:r w:rsidR="00CA2B54">
        <w:t xml:space="preserve"> </w:t>
      </w:r>
      <w:r>
        <w:t>It is also fine-tuneable to support project-specific intents such as feedback collection and conversational flow</w:t>
      </w:r>
    </w:p>
    <w:p w:rsidR="00960398" w:rsidP="00960398" w:rsidRDefault="00960398" w14:paraId="40B49D59" w14:textId="47DADFEC">
      <w:pPr>
        <w:spacing w:after="172"/>
        <w:ind w:left="10" w:right="1"/>
      </w:pPr>
      <w:r w:rsidR="00960398">
        <w:rPr/>
        <w:t xml:space="preserve">We choose </w:t>
      </w:r>
      <w:r w:rsidR="00960398">
        <w:rPr/>
        <w:t>mBERT</w:t>
      </w:r>
      <w:r w:rsidR="00960398">
        <w:rPr/>
        <w:t xml:space="preserve"> as a backup.</w:t>
      </w:r>
      <w:r w:rsidR="00CA2B54">
        <w:rPr/>
        <w:t xml:space="preserve"> </w:t>
      </w:r>
      <w:r w:rsidR="00960398">
        <w:rPr/>
        <w:t>This because its multilingual capabilities make it more generalizable for future expansions or use it with Flemish dialects.</w:t>
      </w:r>
      <w:r w:rsidR="00CA2B54">
        <w:rPr/>
        <w:t xml:space="preserve"> </w:t>
      </w:r>
      <w:r w:rsidR="00960398">
        <w:rPr/>
        <w:t>It</w:t>
      </w:r>
      <w:r w:rsidR="6BA3FABD">
        <w:rPr/>
        <w:t>’</w:t>
      </w:r>
      <w:r w:rsidR="00960398">
        <w:rPr/>
        <w:t>s</w:t>
      </w:r>
      <w:r w:rsidR="00960398">
        <w:rPr/>
        <w:t xml:space="preserve"> also less resource-intensive for cloud-hosted workflows.</w:t>
      </w:r>
    </w:p>
    <w:p w:rsidRPr="009B7123" w:rsidR="009B7123" w:rsidP="00960398" w:rsidRDefault="009B7123" w14:paraId="3A39F4E0" w14:textId="2E195BA1">
      <w:pPr>
        <w:spacing w:after="172"/>
        <w:ind w:left="10" w:right="1"/>
        <w:rPr>
          <w:b/>
          <w:bCs/>
        </w:rPr>
      </w:pPr>
      <w:r w:rsidRPr="009B7123">
        <w:rPr>
          <w:b/>
          <w:bCs/>
        </w:rPr>
        <w:t>Emotion Detection</w:t>
      </w:r>
    </w:p>
    <w:p w:rsidR="000E03B7" w:rsidP="00960398" w:rsidRDefault="009B7123" w14:paraId="7B05F58F" w14:textId="4CDF8FF3">
      <w:pPr>
        <w:spacing w:after="172"/>
        <w:ind w:left="10" w:right="1"/>
      </w:pPr>
      <w:r>
        <w:t>We choose GoEmotions.</w:t>
      </w:r>
      <w:r w:rsidR="0059773C">
        <w:t xml:space="preserve"> </w:t>
      </w:r>
      <w:r w:rsidR="000E03B7">
        <w:t>It has multi-label emotion detection and covers a broad range of emotional states, enhancing it conversational depth.</w:t>
      </w:r>
      <w:r w:rsidR="0059773C">
        <w:t xml:space="preserve"> </w:t>
      </w:r>
      <w:r w:rsidR="000E03B7">
        <w:t>It’s fine-tuneable for Dutch to align with the project’s linguistic needs.</w:t>
      </w:r>
    </w:p>
    <w:p w:rsidR="000E03B7" w:rsidP="00960398" w:rsidRDefault="000E03B7" w14:paraId="72D77134" w14:textId="67A31F04">
      <w:pPr>
        <w:spacing w:after="172"/>
        <w:ind w:left="10" w:right="1"/>
      </w:pPr>
      <w:r>
        <w:t>Our backup option is SentiStrength.</w:t>
      </w:r>
      <w:r w:rsidR="0059773C">
        <w:t xml:space="preserve"> </w:t>
      </w:r>
      <w:r>
        <w:t>It is lightweight and fast for real-time emotion scoring and is suitable for edge devices.</w:t>
      </w:r>
    </w:p>
    <w:p w:rsidRPr="00174F1E" w:rsidR="00174F1E" w:rsidP="00960398" w:rsidRDefault="00174F1E" w14:paraId="544204F6" w14:textId="1DDCF433">
      <w:pPr>
        <w:spacing w:after="172"/>
        <w:ind w:left="10" w:right="1"/>
        <w:rPr>
          <w:b/>
          <w:bCs/>
        </w:rPr>
      </w:pPr>
      <w:r w:rsidRPr="00174F1E">
        <w:rPr>
          <w:b/>
          <w:bCs/>
        </w:rPr>
        <w:t>Vector Database</w:t>
      </w:r>
    </w:p>
    <w:p w:rsidR="00174F1E" w:rsidP="00174F1E" w:rsidRDefault="00174F1E" w14:paraId="2552E72E" w14:textId="1125F91C">
      <w:pPr>
        <w:spacing w:after="172"/>
        <w:ind w:left="10" w:right="1"/>
      </w:pPr>
      <w:r>
        <w:t>We choose Qdrant.</w:t>
      </w:r>
      <w:r w:rsidR="0040402C">
        <w:t xml:space="preserve"> </w:t>
      </w:r>
      <w:r>
        <w:t>It is open-source and highly optimized for real-time embedding storage and retrieval.</w:t>
      </w:r>
      <w:r w:rsidR="0040402C">
        <w:t xml:space="preserve"> </w:t>
      </w:r>
      <w:r>
        <w:t>It easily integrates with CrewAI for conversational memory management and context retention.</w:t>
      </w:r>
    </w:p>
    <w:p w:rsidR="00346326" w:rsidP="00174F1E" w:rsidRDefault="00174F1E" w14:paraId="7D2C8189" w14:textId="4FB3049A">
      <w:pPr>
        <w:spacing w:after="172"/>
        <w:ind w:left="10" w:right="1"/>
      </w:pPr>
      <w:r>
        <w:t>Our backup is Pinecone.</w:t>
      </w:r>
      <w:r w:rsidR="0040402C">
        <w:t xml:space="preserve"> </w:t>
      </w:r>
      <w:r>
        <w:t>It is a managed service with scalable performance, ideal for handling larger workloads in cloud-hosted systems.</w:t>
      </w:r>
      <w:r w:rsidR="0040402C">
        <w:t xml:space="preserve"> </w:t>
      </w:r>
      <w:r>
        <w:t>It needs minimal maintenance and reduces operational overhead.</w:t>
      </w:r>
    </w:p>
    <w:p w:rsidR="00174F1E" w:rsidP="00346326" w:rsidRDefault="00346326" w14:paraId="1546B44F" w14:textId="70D06FF0">
      <w:pPr>
        <w:spacing w:after="0"/>
      </w:pPr>
      <w:r>
        <w:br w:type="page"/>
      </w:r>
    </w:p>
    <w:p w:rsidRPr="00346326" w:rsidR="00511C56" w:rsidP="00511C56" w:rsidRDefault="00346326" w14:paraId="2BE551EE" w14:textId="409111A8">
      <w:pPr>
        <w:rPr>
          <w:b/>
          <w:bCs/>
        </w:rPr>
      </w:pPr>
      <w:r w:rsidRPr="00346326">
        <w:rPr>
          <w:b/>
          <w:bCs/>
        </w:rPr>
        <w:lastRenderedPageBreak/>
        <w:t>Overa</w:t>
      </w:r>
      <w:r w:rsidR="00BF2893">
        <w:rPr>
          <w:b/>
          <w:bCs/>
        </w:rPr>
        <w:t>l</w:t>
      </w:r>
      <w:r w:rsidRPr="00346326">
        <w:rPr>
          <w:b/>
          <w:bCs/>
        </w:rPr>
        <w:t>l Architecture Considerations</w:t>
      </w:r>
    </w:p>
    <w:p w:rsidR="00346326" w:rsidP="00346326" w:rsidRDefault="00346326" w14:paraId="7BDDF019" w14:textId="0AC70211">
      <w:pPr>
        <w:pStyle w:val="Lijstalinea"/>
        <w:numPr>
          <w:ilvl w:val="0"/>
          <w:numId w:val="26"/>
        </w:numPr>
      </w:pPr>
      <w:r>
        <w:t>Cloud-hosted components</w:t>
      </w:r>
    </w:p>
    <w:p w:rsidRPr="008A400E" w:rsidR="008A400E" w:rsidP="008A400E" w:rsidRDefault="008A400E" w14:paraId="2BE827AF" w14:textId="77777777">
      <w:pPr>
        <w:pStyle w:val="Lijstalinea"/>
        <w:numPr>
          <w:ilvl w:val="1"/>
          <w:numId w:val="26"/>
        </w:numPr>
      </w:pPr>
      <w:r w:rsidRPr="008A400E">
        <w:t>Whisper (as a fallback), BERTje, GoEmotions, and GPT-4 will be hosted in the cloud for scalable inference.</w:t>
      </w:r>
    </w:p>
    <w:p w:rsidR="00BE04AF" w:rsidP="00BE04AF" w:rsidRDefault="008A400E" w14:paraId="740F400E" w14:textId="69158DBA">
      <w:pPr>
        <w:pStyle w:val="Lijstalinea"/>
        <w:numPr>
          <w:ilvl w:val="1"/>
          <w:numId w:val="26"/>
        </w:numPr>
      </w:pPr>
      <w:r w:rsidRPr="008A400E">
        <w:t>Qdrant will manage vectorized embeddings for context and memory.</w:t>
      </w:r>
    </w:p>
    <w:p w:rsidR="00BE04AF" w:rsidP="00346326" w:rsidRDefault="00BE04AF" w14:paraId="19CB6D7B" w14:textId="7ABA238A">
      <w:pPr>
        <w:pStyle w:val="Lijstalinea"/>
        <w:numPr>
          <w:ilvl w:val="0"/>
          <w:numId w:val="26"/>
        </w:numPr>
      </w:pPr>
      <w:r>
        <w:t>On-device components</w:t>
      </w:r>
    </w:p>
    <w:p w:rsidR="008A400E" w:rsidP="008A400E" w:rsidRDefault="008A400E" w14:paraId="24006532" w14:textId="38EA5B90">
      <w:pPr>
        <w:pStyle w:val="Lijstalinea"/>
        <w:numPr>
          <w:ilvl w:val="1"/>
          <w:numId w:val="26"/>
        </w:numPr>
      </w:pPr>
      <w:r w:rsidRPr="008A400E">
        <w:t>Whisper (on-device configuration) for real-time STT, supported by Groq-accelerated RNNoise for noise reduction</w:t>
      </w:r>
      <w:r>
        <w:t>.</w:t>
      </w:r>
    </w:p>
    <w:p w:rsidR="008A400E" w:rsidP="008A400E" w:rsidRDefault="008A400E" w14:paraId="2E6F2374" w14:textId="0414D4FD">
      <w:pPr>
        <w:pStyle w:val="Lijstalinea"/>
        <w:numPr>
          <w:ilvl w:val="1"/>
          <w:numId w:val="26"/>
        </w:numPr>
      </w:pPr>
      <w:r w:rsidRPr="008A400E">
        <w:t>Coqui TTS or OpenAI Speech-to-Speech API for real-time TTS.</w:t>
      </w:r>
    </w:p>
    <w:p w:rsidR="00BE04AF" w:rsidP="00346326" w:rsidRDefault="00BE04AF" w14:paraId="5AEA08C7" w14:textId="667ADBB4">
      <w:pPr>
        <w:pStyle w:val="Lijstalinea"/>
        <w:numPr>
          <w:ilvl w:val="0"/>
          <w:numId w:val="26"/>
        </w:numPr>
      </w:pPr>
      <w:r>
        <w:t>CrewAI integration</w:t>
      </w:r>
    </w:p>
    <w:p w:rsidRPr="008A400E" w:rsidR="008A400E" w:rsidP="008A400E" w:rsidRDefault="008A400E" w14:paraId="54B5C214" w14:textId="77777777">
      <w:pPr>
        <w:pStyle w:val="Lijstalinea"/>
        <w:numPr>
          <w:ilvl w:val="1"/>
          <w:numId w:val="26"/>
        </w:numPr>
      </w:pPr>
      <w:r w:rsidRPr="008A400E">
        <w:t>Modular agents will orchestrate tasks between cloud and edge devices, ensuring seamless interaction and minimal latency.</w:t>
      </w:r>
    </w:p>
    <w:p w:rsidRPr="008A400E" w:rsidR="008A400E" w:rsidP="008A400E" w:rsidRDefault="008A400E" w14:paraId="3FCDCE98" w14:textId="185F3EAA">
      <w:pPr>
        <w:rPr>
          <w:b/>
          <w:bCs/>
        </w:rPr>
      </w:pPr>
      <w:r w:rsidRPr="008A400E">
        <w:rPr>
          <w:b/>
          <w:bCs/>
        </w:rPr>
        <w:t>Final Recommendation</w:t>
      </w:r>
    </w:p>
    <w:p w:rsidRPr="008A400E" w:rsidR="008A400E" w:rsidP="008A400E" w:rsidRDefault="008A400E" w14:paraId="13397C07" w14:textId="77777777">
      <w:pPr>
        <w:ind w:left="10" w:right="1"/>
      </w:pPr>
      <w:r w:rsidRPr="008A400E">
        <w:t xml:space="preserve">The combination of </w:t>
      </w:r>
      <w:r w:rsidRPr="008A400E">
        <w:rPr>
          <w:rFonts w:eastAsia="Arial" w:cs="Arial"/>
        </w:rPr>
        <w:t>Whisper (STT)</w:t>
      </w:r>
      <w:r w:rsidRPr="008A400E">
        <w:t xml:space="preserve">, </w:t>
      </w:r>
      <w:r w:rsidRPr="008A400E">
        <w:rPr>
          <w:rFonts w:eastAsia="Arial" w:cs="Arial"/>
        </w:rPr>
        <w:t>OpenAI Speech-to-Speech API (TTS)</w:t>
      </w:r>
      <w:r w:rsidRPr="008A400E">
        <w:t xml:space="preserve">, </w:t>
      </w:r>
      <w:r w:rsidRPr="008A400E">
        <w:rPr>
          <w:rFonts w:eastAsia="Arial" w:cs="Arial"/>
        </w:rPr>
        <w:t>BERTje (Intent Classification)</w:t>
      </w:r>
      <w:r w:rsidRPr="008A400E">
        <w:t xml:space="preserve">, and </w:t>
      </w:r>
      <w:r w:rsidRPr="008A400E">
        <w:rPr>
          <w:rFonts w:eastAsia="Arial" w:cs="Arial"/>
        </w:rPr>
        <w:t xml:space="preserve">Qdrant (Vector Database) </w:t>
      </w:r>
      <w:r w:rsidRPr="008A400E">
        <w:t>offers the best balance of performance, cost-effectiveness, and scalability for the Talking Bench AI Project. These tools align well with the architecture's modular design and Groq API's optimization capabilities.</w:t>
      </w:r>
    </w:p>
    <w:p w:rsidRPr="00511C56" w:rsidR="008A400E" w:rsidP="008A400E" w:rsidRDefault="008A400E" w14:paraId="31DC04BA" w14:textId="77777777"/>
    <w:p w:rsidRPr="00F07F06" w:rsidR="00F07F06" w:rsidP="00F07F06" w:rsidRDefault="00F07F06" w14:paraId="4E8245FF" w14:textId="1BE45141">
      <w:pPr>
        <w:spacing w:after="0"/>
      </w:pPr>
      <w:r>
        <w:br w:type="page"/>
      </w:r>
    </w:p>
    <w:p w:rsidR="00B86589" w:rsidP="00B86589" w:rsidRDefault="00B86589" w14:paraId="64A51D85" w14:textId="04E95513">
      <w:pPr>
        <w:pStyle w:val="Kop2"/>
      </w:pPr>
      <w:bookmarkStart w:name="_Toc184808091" w:id="33"/>
      <w:r w:rsidRPr="00490EB3">
        <w:lastRenderedPageBreak/>
        <w:t>Cloud solution</w:t>
      </w:r>
      <w:bookmarkEnd w:id="33"/>
    </w:p>
    <w:p w:rsidRPr="00F07F06" w:rsidR="00BC4FC4" w:rsidP="00D7512B" w:rsidRDefault="00F07F06" w14:paraId="6C75D83C" w14:textId="5D8FA037">
      <w:r>
        <w:t>In this</w:t>
      </w:r>
      <w:r w:rsidR="00D7512B">
        <w:t xml:space="preserve"> section,</w:t>
      </w:r>
      <w:r>
        <w:t xml:space="preserve"> we are going to talk about which cloud solutions we researched, what the result of our research is and the and tests we </w:t>
      </w:r>
      <w:r w:rsidR="00D7512B">
        <w:t>did</w:t>
      </w:r>
      <w:r>
        <w:t>.</w:t>
      </w:r>
    </w:p>
    <w:p w:rsidR="0062048C" w:rsidP="00D520F3" w:rsidRDefault="0062048C" w14:paraId="59252836" w14:textId="39EF0E75">
      <w:pPr>
        <w:pStyle w:val="Kop3"/>
      </w:pPr>
      <w:bookmarkStart w:name="_Toc184808092" w:id="34"/>
      <w:r>
        <w:t>Research</w:t>
      </w:r>
      <w:bookmarkEnd w:id="34"/>
    </w:p>
    <w:p w:rsidRPr="00BA3B23" w:rsidR="00BA3B23" w:rsidP="00BA3B23" w:rsidRDefault="00BA3B23" w14:paraId="0EFD0E81" w14:textId="63FE140D">
      <w:r>
        <w:t>We researched a couple solutions possible for our project.</w:t>
      </w:r>
    </w:p>
    <w:p w:rsidR="00BA3B23" w:rsidP="00BA3B23" w:rsidRDefault="003B7573" w14:paraId="2348F658" w14:textId="66A79464">
      <w:pPr>
        <w:rPr>
          <w:b/>
          <w:bCs/>
        </w:rPr>
      </w:pPr>
      <w:r>
        <w:rPr>
          <w:b/>
          <w:bCs/>
        </w:rPr>
        <w:t xml:space="preserve">Voice </w:t>
      </w:r>
      <w:r w:rsidR="00860A05">
        <w:rPr>
          <w:b/>
          <w:bCs/>
        </w:rPr>
        <w:t>D</w:t>
      </w:r>
      <w:r>
        <w:rPr>
          <w:b/>
          <w:bCs/>
        </w:rPr>
        <w:t>ata</w:t>
      </w:r>
      <w:r w:rsidR="00860A05">
        <w:rPr>
          <w:b/>
          <w:bCs/>
        </w:rPr>
        <w:t xml:space="preserve"> T</w:t>
      </w:r>
      <w:r>
        <w:rPr>
          <w:b/>
          <w:bCs/>
        </w:rPr>
        <w:t xml:space="preserve">ransporter to </w:t>
      </w:r>
      <w:r w:rsidR="00860A05">
        <w:rPr>
          <w:b/>
          <w:bCs/>
        </w:rPr>
        <w:t>C</w:t>
      </w:r>
      <w:r>
        <w:rPr>
          <w:b/>
          <w:bCs/>
        </w:rPr>
        <w:t xml:space="preserve">ontainer in </w:t>
      </w:r>
      <w:r w:rsidR="00860A05">
        <w:rPr>
          <w:b/>
          <w:bCs/>
        </w:rPr>
        <w:t>C</w:t>
      </w:r>
      <w:r>
        <w:rPr>
          <w:b/>
          <w:bCs/>
        </w:rPr>
        <w:t>loud</w:t>
      </w:r>
    </w:p>
    <w:p w:rsidR="003B7573" w:rsidP="003B7573" w:rsidRDefault="003B7573" w14:paraId="11417CF2" w14:textId="73F9D96F">
      <w:r w:rsidRPr="003B7573">
        <w:t>The container set up in the Cloud will expect voice data from the bank with the aim of converting the voice data to text. This requires several steps that we will need to move from the local data to the Cloud and be able to use it.</w:t>
      </w:r>
    </w:p>
    <w:p w:rsidR="003B7573" w:rsidP="003B7573" w:rsidRDefault="003B7573" w14:paraId="2C294CF6" w14:textId="18630232">
      <w:r>
        <w:t>First and foremost, we need an API that will handle sending the audio. We can use an HTTP client to send. For this we use the requests library or httpx, both are possible.</w:t>
      </w:r>
    </w:p>
    <w:p w:rsidR="003B7573" w:rsidP="003B7573" w:rsidRDefault="003B7573" w14:paraId="41EA7A7C" w14:textId="24CDFA37">
      <w:r>
        <w:t>N</w:t>
      </w:r>
      <w:r w:rsidRPr="003B7573">
        <w:t>ext</w:t>
      </w:r>
      <w:r w:rsidR="00860A05">
        <w:t>,</w:t>
      </w:r>
      <w:r w:rsidRPr="003B7573">
        <w:t xml:space="preserve"> we provide a cloud environment with a container. Where network access is configured in the form of firewall rules and security policies.</w:t>
      </w:r>
    </w:p>
    <w:p w:rsidR="003B7573" w:rsidP="003B7573" w:rsidRDefault="003B7573" w14:paraId="0AE68E2C" w14:textId="78FED8E0">
      <w:r w:rsidRPr="003B7573">
        <w:t>Finally, we use HTTPS to secure data transfer. Add authentication to the API, such as tokens or API keys, to restrict access.</w:t>
      </w:r>
    </w:p>
    <w:p w:rsidRPr="000E3B90" w:rsidR="000E3B90" w:rsidP="00D7512B" w:rsidRDefault="00244797" w14:paraId="29A5D22A" w14:textId="45F4BD29">
      <w:pPr>
        <w:rPr>
          <w:b/>
          <w:bCs/>
        </w:rPr>
      </w:pPr>
      <w:r w:rsidRPr="00244797">
        <w:rPr>
          <w:b/>
          <w:bCs/>
        </w:rPr>
        <w:t>MongoDB</w:t>
      </w:r>
    </w:p>
    <w:p w:rsidR="00BA5673" w:rsidP="00860A05" w:rsidRDefault="000E3B90" w14:paraId="50179A38" w14:textId="4007C7BE">
      <w:r>
        <w:t>MongoDB is a good choice for storing transcripts and associated metadata in a speech-to-text application. Thanks to its flexible schema, MongoDB is good for storing dynamic data such as transcripts, timestamps, speaker information, and location.</w:t>
      </w:r>
      <w:r w:rsidR="00860A05">
        <w:t xml:space="preserve"> We </w:t>
      </w:r>
      <w:r w:rsidRPr="00B12183" w:rsidR="00B12183">
        <w:t>can easily store various metadata without defining a strict structure in advance.</w:t>
      </w:r>
      <w:r w:rsidR="00860A05">
        <w:t xml:space="preserve"> </w:t>
      </w:r>
      <w:r w:rsidRPr="00BA5673" w:rsidR="00BA5673">
        <w:t xml:space="preserve">MongoDB can </w:t>
      </w:r>
      <w:r w:rsidR="00860A05">
        <w:t xml:space="preserve">also </w:t>
      </w:r>
      <w:r w:rsidRPr="00BA5673" w:rsidR="00BA5673">
        <w:t>store and process large amounts of data efficiently, making it suitable for growing applications.</w:t>
      </w:r>
    </w:p>
    <w:p w:rsidR="00BA4E15" w:rsidRDefault="00BA4E15" w14:paraId="60BBA703" w14:textId="458D2328">
      <w:pPr>
        <w:spacing w:after="0"/>
        <w:rPr>
          <w:b/>
          <w:bCs/>
        </w:rPr>
      </w:pPr>
    </w:p>
    <w:p w:rsidR="00D7512B" w:rsidRDefault="00D7512B" w14:paraId="5E44FB91" w14:textId="73AEA683">
      <w:pPr>
        <w:spacing w:after="0"/>
        <w:rPr>
          <w:b/>
          <w:bCs/>
        </w:rPr>
      </w:pPr>
      <w:r>
        <w:rPr>
          <w:b/>
          <w:bCs/>
        </w:rPr>
        <w:br w:type="page"/>
      </w:r>
    </w:p>
    <w:p w:rsidRPr="00AD3E54" w:rsidR="00AD3E54" w:rsidP="000E3B90" w:rsidRDefault="00D7512B" w14:paraId="2D0327F8" w14:textId="590998E6">
      <w:pPr>
        <w:rPr>
          <w:b w:val="1"/>
          <w:bCs w:val="1"/>
        </w:rPr>
      </w:pPr>
      <w:r w:rsidRPr="00AD3E54" w:rsidR="00AD3E54">
        <w:rPr>
          <w:b w:val="1"/>
          <w:bCs w:val="1"/>
        </w:rPr>
        <w:t>MongoDB vs</w:t>
      </w:r>
      <w:r w:rsidR="00860A05">
        <w:rPr>
          <w:b w:val="1"/>
          <w:bCs w:val="1"/>
        </w:rPr>
        <w:t>.</w:t>
      </w:r>
      <w:r w:rsidRPr="00AD3E54" w:rsidR="00AD3E54">
        <w:rPr>
          <w:b w:val="1"/>
          <w:bCs w:val="1"/>
        </w:rPr>
        <w:t xml:space="preserve"> PostgreSQL</w:t>
      </w:r>
    </w:p>
    <w:p w:rsidR="00AD3E54" w:rsidP="25D57864" w:rsidRDefault="00860A05" w14:paraId="2837A8BC" w14:textId="3D9FF68D">
      <w:pPr>
        <w:pStyle w:val="Standaard"/>
        <w:jc w:val="left"/>
      </w:pPr>
      <w:r w:rsidR="00860A05">
        <w:rPr/>
        <w:t>Let’s</w:t>
      </w:r>
      <w:r w:rsidR="00860A05">
        <w:rPr/>
        <w:t xml:space="preserve"> go over </w:t>
      </w:r>
      <w:r w:rsidR="00AD3E54">
        <w:rPr/>
        <w:t>the difference between MongoDB and PostgreSQL, another database we did a bit of research on</w:t>
      </w:r>
      <w:r w:rsidR="00BA4E15">
        <w:rPr/>
        <w:t xml:space="preserve"> we will place it in a diagram for a </w:t>
      </w:r>
      <w:r w:rsidR="00BA4E15">
        <w:rPr/>
        <w:t>more clear</w:t>
      </w:r>
      <w:r w:rsidR="00BA4E15">
        <w:rPr/>
        <w:t xml:space="preserve"> view</w:t>
      </w:r>
      <w:r w:rsidR="00AD3E54">
        <w:rPr/>
        <w:t>.</w:t>
      </w:r>
      <w:r w:rsidR="76218FE4">
        <w:drawing>
          <wp:anchor distT="0" distB="0" distL="114300" distR="114300" simplePos="0" relativeHeight="251658240" behindDoc="0" locked="0" layoutInCell="1" allowOverlap="1" wp14:editId="14700ADC" wp14:anchorId="17E33C23">
            <wp:simplePos x="0" y="0"/>
            <wp:positionH relativeFrom="column">
              <wp:align>right</wp:align>
            </wp:positionH>
            <wp:positionV relativeFrom="paragraph">
              <wp:posOffset>0</wp:posOffset>
            </wp:positionV>
            <wp:extent cx="2386965" cy="1289685"/>
            <wp:effectExtent l="0" t="0" r="0" b="0"/>
            <wp:wrapSquare wrapText="bothSides"/>
            <wp:docPr id="899815905" name="Afbeelding 1" descr="Afbeelding met logo, symbool, Lettertype, Graphics&#10;&#10;Automatisch gegenereerde beschrijving" title=""/>
            <wp:cNvGraphicFramePr>
              <a:graphicFrameLocks noChangeAspect="1"/>
            </wp:cNvGraphicFramePr>
            <a:graphic>
              <a:graphicData uri="http://schemas.openxmlformats.org/drawingml/2006/picture">
                <pic:pic>
                  <pic:nvPicPr>
                    <pic:cNvPr id="0" name="Afbeelding 1"/>
                    <pic:cNvPicPr/>
                  </pic:nvPicPr>
                  <pic:blipFill>
                    <a:blip r:embed="Rd2210739cdc7473e">
                      <a:extLst xmlns:a="http://schemas.openxmlformats.org/drawingml/2006/main">
                        <a:ext uri="{28A0092B-C50C-407E-A947-70E740481C1C}">
                          <a14:useLocalDpi xmlns:a14="http://schemas.microsoft.com/office/drawing/2010/main" val="0"/>
                        </a:ext>
                      </a:extLst>
                    </a:blip>
                    <a:srcRect l="0" t="0" r="0" b="0"/>
                    <a:stretch>
                      <a:fillRect/>
                    </a:stretch>
                  </pic:blipFill>
                  <pic:spPr xmlns:pic="http://schemas.openxmlformats.org/drawingml/2006/picture">
                    <a:xfrm xmlns:a="http://schemas.openxmlformats.org/drawingml/2006/main" rot="0" flipH="0" flipV="0">
                      <a:off x="0" y="0"/>
                      <a:ext cx="2386965" cy="1289685"/>
                    </a:xfrm>
                    <a:prstGeom xmlns:a="http://schemas.openxmlformats.org/drawingml/2006/main" prst="rect">
                      <a:avLst/>
                    </a:prstGeom>
                    <a:effectLst xmlns:a="http://schemas.openxmlformats.org/drawingml/2006/main">
                      <a:softEdge rad="0"/>
                    </a:effectLst>
                  </pic:spPr>
                </pic:pic>
              </a:graphicData>
            </a:graphic>
            <wp14:sizeRelH relativeFrom="page">
              <wp14:pctWidth>0</wp14:pctWidth>
            </wp14:sizeRelH>
            <wp14:sizeRelV relativeFrom="page">
              <wp14:pctHeight>0</wp14:pctHeight>
            </wp14:sizeRelV>
          </wp:anchor>
        </w:drawing>
      </w:r>
    </w:p>
    <w:p w:rsidR="00D7512B" w:rsidP="000E3B90" w:rsidRDefault="00D7512B" w14:paraId="22771893" w14:textId="6A08BCA0"/>
    <w:p w:rsidR="004A241C" w:rsidP="000E3B90" w:rsidRDefault="004A241C" w14:paraId="74A0186C" w14:textId="3780B51C"/>
    <w:tbl>
      <w:tblPr>
        <w:tblStyle w:val="Rastertabel4"/>
        <w:tblW w:w="0" w:type="auto"/>
        <w:tblLook w:val="04A0" w:firstRow="1" w:lastRow="0" w:firstColumn="1" w:lastColumn="0" w:noHBand="0" w:noVBand="1"/>
      </w:tblPr>
      <w:tblGrid>
        <w:gridCol w:w="3209"/>
        <w:gridCol w:w="3209"/>
        <w:gridCol w:w="3210"/>
      </w:tblGrid>
      <w:tr w:rsidR="00087ED7" w:rsidTr="00DC0AF7" w14:paraId="709D0BB0" w14:textId="77777777">
        <w:trPr>
          <w:cnfStyle w:val="100000000000" w:firstRow="1" w:lastRow="0" w:firstColumn="0" w:lastColumn="0" w:oddVBand="0" w:evenVBand="0" w:oddHBand="0"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3209" w:type="dxa"/>
          </w:tcPr>
          <w:p w:rsidR="00087ED7" w:rsidP="00087ED7" w:rsidRDefault="00087ED7" w14:paraId="00A00ECE" w14:textId="6D661FBB">
            <w:pPr>
              <w:spacing w:after="0"/>
            </w:pPr>
            <w:r>
              <w:t>Feature</w:t>
            </w:r>
          </w:p>
        </w:tc>
        <w:tc>
          <w:tcPr>
            <w:tcW w:w="3209" w:type="dxa"/>
          </w:tcPr>
          <w:p w:rsidR="00087ED7" w:rsidP="00087ED7" w:rsidRDefault="00087ED7" w14:paraId="1764AAB6" w14:textId="3728903F">
            <w:pPr>
              <w:spacing w:after="0"/>
              <w:cnfStyle w:val="100000000000" w:firstRow="1" w:lastRow="0" w:firstColumn="0" w:lastColumn="0" w:oddVBand="0" w:evenVBand="0" w:oddHBand="0" w:evenHBand="0" w:firstRowFirstColumn="0" w:firstRowLastColumn="0" w:lastRowFirstColumn="0" w:lastRowLastColumn="0"/>
            </w:pPr>
            <w:r>
              <w:t>MongoDB</w:t>
            </w:r>
          </w:p>
        </w:tc>
        <w:tc>
          <w:tcPr>
            <w:tcW w:w="3210" w:type="dxa"/>
          </w:tcPr>
          <w:p w:rsidR="00087ED7" w:rsidP="00087ED7" w:rsidRDefault="00087ED7" w14:paraId="0BF5D29A" w14:textId="263C2973">
            <w:pPr>
              <w:spacing w:after="0"/>
              <w:cnfStyle w:val="100000000000" w:firstRow="1" w:lastRow="0" w:firstColumn="0" w:lastColumn="0" w:oddVBand="0" w:evenVBand="0" w:oddHBand="0" w:evenHBand="0" w:firstRowFirstColumn="0" w:firstRowLastColumn="0" w:lastRowFirstColumn="0" w:lastRowLastColumn="0"/>
            </w:pPr>
            <w:r>
              <w:t>PostgreSQL</w:t>
            </w:r>
          </w:p>
        </w:tc>
      </w:tr>
      <w:tr w:rsidR="00087ED7" w:rsidTr="00DC0AF7" w14:paraId="0224D517" w14:textId="77777777">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3209" w:type="dxa"/>
          </w:tcPr>
          <w:p w:rsidR="006161E6" w:rsidP="00DC0AF7" w:rsidRDefault="00087ED7" w14:paraId="53D647CC" w14:textId="33FDAAA8">
            <w:pPr>
              <w:spacing w:before="120" w:after="120"/>
            </w:pPr>
            <w:r>
              <w:t>Schematic-flexibility</w:t>
            </w:r>
          </w:p>
        </w:tc>
        <w:tc>
          <w:tcPr>
            <w:tcW w:w="3209" w:type="dxa"/>
          </w:tcPr>
          <w:p w:rsidR="00087ED7" w:rsidP="000E3B90" w:rsidRDefault="00DC0AF7" w14:paraId="5E8D5212" w14:textId="7F24FCBB">
            <w:pPr>
              <w:cnfStyle w:val="000000100000" w:firstRow="0" w:lastRow="0" w:firstColumn="0" w:lastColumn="0" w:oddVBand="0" w:evenVBand="0" w:oddHBand="1" w:evenHBand="0" w:firstRowFirstColumn="0" w:firstRowLastColumn="0" w:lastRowFirstColumn="0" w:lastRowLastColumn="0"/>
            </w:pPr>
            <w:r w:rsidRPr="00DC0AF7">
              <w:t>No predefined schedule; dynamically expandable.</w:t>
            </w:r>
          </w:p>
        </w:tc>
        <w:tc>
          <w:tcPr>
            <w:tcW w:w="3210" w:type="dxa"/>
          </w:tcPr>
          <w:p w:rsidR="00087ED7" w:rsidP="000E3B90" w:rsidRDefault="00DC0AF7" w14:paraId="6E926B21" w14:textId="7A93802B">
            <w:pPr>
              <w:cnfStyle w:val="000000100000" w:firstRow="0" w:lastRow="0" w:firstColumn="0" w:lastColumn="0" w:oddVBand="0" w:evenVBand="0" w:oddHBand="1" w:evenHBand="0" w:firstRowFirstColumn="0" w:firstRowLastColumn="0" w:lastRowFirstColumn="0" w:lastRowLastColumn="0"/>
            </w:pPr>
            <w:r w:rsidRPr="00DC0AF7">
              <w:t>Requires a predefined schedule.</w:t>
            </w:r>
          </w:p>
        </w:tc>
      </w:tr>
      <w:tr w:rsidR="00087ED7" w:rsidTr="00DC0AF7" w14:paraId="66985663" w14:textId="77777777">
        <w:tc>
          <w:tcPr>
            <w:cnfStyle w:val="001000000000" w:firstRow="0" w:lastRow="0" w:firstColumn="1" w:lastColumn="0" w:oddVBand="0" w:evenVBand="0" w:oddHBand="0" w:evenHBand="0" w:firstRowFirstColumn="0" w:firstRowLastColumn="0" w:lastRowFirstColumn="0" w:lastRowLastColumn="0"/>
            <w:tcW w:w="3209" w:type="dxa"/>
          </w:tcPr>
          <w:p w:rsidR="00087ED7" w:rsidP="00DC0AF7" w:rsidRDefault="00087ED7" w14:paraId="5A0F8FD2" w14:textId="4B389649">
            <w:pPr>
              <w:spacing w:before="120" w:after="120"/>
            </w:pPr>
            <w:r>
              <w:t>Suitability for JSON-data</w:t>
            </w:r>
          </w:p>
        </w:tc>
        <w:tc>
          <w:tcPr>
            <w:tcW w:w="3209" w:type="dxa"/>
          </w:tcPr>
          <w:p w:rsidR="00087ED7" w:rsidP="000E3B90" w:rsidRDefault="00DC0AF7" w14:paraId="220D5B89" w14:textId="4D91E00B">
            <w:pPr>
              <w:cnfStyle w:val="000000000000" w:firstRow="0" w:lastRow="0" w:firstColumn="0" w:lastColumn="0" w:oddVBand="0" w:evenVBand="0" w:oddHBand="0" w:evenHBand="0" w:firstRowFirstColumn="0" w:firstRowLastColumn="0" w:lastRowFirstColumn="0" w:lastRowLastColumn="0"/>
            </w:pPr>
            <w:r w:rsidRPr="00DC0AF7">
              <w:t>Natural storage of JSON documents.</w:t>
            </w:r>
          </w:p>
        </w:tc>
        <w:tc>
          <w:tcPr>
            <w:tcW w:w="3210" w:type="dxa"/>
          </w:tcPr>
          <w:p w:rsidR="00087ED7" w:rsidP="000E3B90" w:rsidRDefault="00A35501" w14:paraId="757D64FE" w14:textId="5C3070E3">
            <w:pPr>
              <w:cnfStyle w:val="000000000000" w:firstRow="0" w:lastRow="0" w:firstColumn="0" w:lastColumn="0" w:oddVBand="0" w:evenVBand="0" w:oddHBand="0" w:evenHBand="0" w:firstRowFirstColumn="0" w:firstRowLastColumn="0" w:lastRowFirstColumn="0" w:lastRowLastColumn="0"/>
            </w:pPr>
            <w:r w:rsidRPr="00A35501">
              <w:t>Supports JSON, but less intuitive.</w:t>
            </w:r>
            <w:r w:rsidR="00C44290">
              <w:t xml:space="preserve"> </w:t>
            </w:r>
          </w:p>
        </w:tc>
      </w:tr>
      <w:tr w:rsidR="00087ED7" w:rsidTr="00DC0AF7" w14:paraId="149F52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rsidR="00087ED7" w:rsidP="00DC0AF7" w:rsidRDefault="00087ED7" w14:paraId="7D370660" w14:textId="1548384A">
            <w:pPr>
              <w:spacing w:before="120" w:after="120"/>
            </w:pPr>
            <w:r>
              <w:t>Relations between data</w:t>
            </w:r>
          </w:p>
        </w:tc>
        <w:tc>
          <w:tcPr>
            <w:tcW w:w="3209" w:type="dxa"/>
          </w:tcPr>
          <w:p w:rsidR="00087ED7" w:rsidP="000E3B90" w:rsidRDefault="00C44290" w14:paraId="42FC9F17" w14:textId="1638AF60">
            <w:pPr>
              <w:cnfStyle w:val="000000100000" w:firstRow="0" w:lastRow="0" w:firstColumn="0" w:lastColumn="0" w:oddVBand="0" w:evenVBand="0" w:oddHBand="1" w:evenHBand="0" w:firstRowFirstColumn="0" w:firstRowLastColumn="0" w:lastRowFirstColumn="0" w:lastRowLastColumn="0"/>
            </w:pPr>
            <w:r w:rsidRPr="00C44290">
              <w:rPr>
                <w:lang w:val="en"/>
              </w:rPr>
              <w:t>Limited support, focused on non-relational data.</w:t>
            </w:r>
          </w:p>
        </w:tc>
        <w:tc>
          <w:tcPr>
            <w:tcW w:w="3210" w:type="dxa"/>
          </w:tcPr>
          <w:p w:rsidR="00087ED7" w:rsidP="000E3B90" w:rsidRDefault="00C44290" w14:paraId="707005E7" w14:textId="691068AF">
            <w:pPr>
              <w:cnfStyle w:val="000000100000" w:firstRow="0" w:lastRow="0" w:firstColumn="0" w:lastColumn="0" w:oddVBand="0" w:evenVBand="0" w:oddHBand="1" w:evenHBand="0" w:firstRowFirstColumn="0" w:firstRowLastColumn="0" w:lastRowFirstColumn="0" w:lastRowLastColumn="0"/>
            </w:pPr>
            <w:r w:rsidRPr="00C44290">
              <w:rPr>
                <w:lang w:val="en"/>
              </w:rPr>
              <w:t>Very suitable for relational data.</w:t>
            </w:r>
          </w:p>
        </w:tc>
      </w:tr>
      <w:tr w:rsidR="00087ED7" w:rsidTr="00DC0AF7" w14:paraId="3B4EF64D" w14:textId="77777777">
        <w:tc>
          <w:tcPr>
            <w:cnfStyle w:val="001000000000" w:firstRow="0" w:lastRow="0" w:firstColumn="1" w:lastColumn="0" w:oddVBand="0" w:evenVBand="0" w:oddHBand="0" w:evenHBand="0" w:firstRowFirstColumn="0" w:firstRowLastColumn="0" w:lastRowFirstColumn="0" w:lastRowLastColumn="0"/>
            <w:tcW w:w="3209" w:type="dxa"/>
          </w:tcPr>
          <w:p w:rsidR="00087ED7" w:rsidP="00DC0AF7" w:rsidRDefault="00087ED7" w14:paraId="3F3B1AD7" w14:textId="5F36F375">
            <w:pPr>
              <w:spacing w:before="120" w:after="120"/>
            </w:pPr>
            <w:r>
              <w:t>Complexity of queries</w:t>
            </w:r>
          </w:p>
        </w:tc>
        <w:tc>
          <w:tcPr>
            <w:tcW w:w="3209" w:type="dxa"/>
          </w:tcPr>
          <w:p w:rsidR="00087ED7" w:rsidP="000E3B90" w:rsidRDefault="00C44290" w14:paraId="59817E2C" w14:textId="666F4C9B">
            <w:pPr>
              <w:cnfStyle w:val="000000000000" w:firstRow="0" w:lastRow="0" w:firstColumn="0" w:lastColumn="0" w:oddVBand="0" w:evenVBand="0" w:oddHBand="0" w:evenHBand="0" w:firstRowFirstColumn="0" w:firstRowLastColumn="0" w:lastRowFirstColumn="0" w:lastRowLastColumn="0"/>
            </w:pPr>
            <w:r w:rsidRPr="00C44290">
              <w:rPr>
                <w:lang w:val="en"/>
              </w:rPr>
              <w:t>Simple for document-based searches.</w:t>
            </w:r>
          </w:p>
        </w:tc>
        <w:tc>
          <w:tcPr>
            <w:tcW w:w="3210" w:type="dxa"/>
          </w:tcPr>
          <w:p w:rsidR="00087ED7" w:rsidP="000E3B90" w:rsidRDefault="00C44290" w14:paraId="57D2568B" w14:textId="5B376A54">
            <w:pPr>
              <w:cnfStyle w:val="000000000000" w:firstRow="0" w:lastRow="0" w:firstColumn="0" w:lastColumn="0" w:oddVBand="0" w:evenVBand="0" w:oddHBand="0" w:evenHBand="0" w:firstRowFirstColumn="0" w:firstRowLastColumn="0" w:lastRowFirstColumn="0" w:lastRowLastColumn="0"/>
            </w:pPr>
            <w:r w:rsidRPr="00C44290">
              <w:t>Suitable for complex relational queries.</w:t>
            </w:r>
          </w:p>
        </w:tc>
      </w:tr>
      <w:tr w:rsidR="00087ED7" w:rsidTr="00DC0AF7" w14:paraId="0429BF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rsidR="00087ED7" w:rsidP="00DC0AF7" w:rsidRDefault="00087ED7" w14:paraId="5F4BBFB6" w14:textId="01F8A140">
            <w:pPr>
              <w:spacing w:before="120" w:after="120"/>
            </w:pPr>
            <w:r>
              <w:t>Scalability</w:t>
            </w:r>
          </w:p>
        </w:tc>
        <w:tc>
          <w:tcPr>
            <w:tcW w:w="3209" w:type="dxa"/>
          </w:tcPr>
          <w:p w:rsidR="00087ED7" w:rsidP="000E3B90" w:rsidRDefault="00C44290" w14:paraId="78069DDA" w14:textId="6BBA9FFC">
            <w:pPr>
              <w:cnfStyle w:val="000000100000" w:firstRow="0" w:lastRow="0" w:firstColumn="0" w:lastColumn="0" w:oddVBand="0" w:evenVBand="0" w:oddHBand="1" w:evenHBand="0" w:firstRowFirstColumn="0" w:firstRowLastColumn="0" w:lastRowFirstColumn="0" w:lastRowLastColumn="0"/>
            </w:pPr>
            <w:r w:rsidRPr="00C44290">
              <w:t>Horizontally scalable, ideal for large data sets.</w:t>
            </w:r>
          </w:p>
        </w:tc>
        <w:tc>
          <w:tcPr>
            <w:tcW w:w="3210" w:type="dxa"/>
          </w:tcPr>
          <w:p w:rsidR="00087ED7" w:rsidP="000E3B90" w:rsidRDefault="00C44290" w14:paraId="30E2B440" w14:textId="7EA79257">
            <w:pPr>
              <w:cnfStyle w:val="000000100000" w:firstRow="0" w:lastRow="0" w:firstColumn="0" w:lastColumn="0" w:oddVBand="0" w:evenVBand="0" w:oddHBand="1" w:evenHBand="0" w:firstRowFirstColumn="0" w:firstRowLastColumn="0" w:lastRowFirstColumn="0" w:lastRowLastColumn="0"/>
            </w:pPr>
            <w:r w:rsidRPr="00C44290">
              <w:t>More focused on vertical scalability.</w:t>
            </w:r>
          </w:p>
        </w:tc>
      </w:tr>
    </w:tbl>
    <w:p w:rsidR="00AE7AD1" w:rsidRDefault="00AE7AD1" w14:paraId="71EACDE5" w14:textId="283BCEBF">
      <w:pPr>
        <w:spacing w:after="0"/>
        <w:rPr>
          <w:rFonts w:ascii="Century Gothic" w:hAnsi="Century Gothic"/>
          <w:b/>
        </w:rPr>
      </w:pPr>
    </w:p>
    <w:p w:rsidR="0016149B" w:rsidP="00D520F3" w:rsidRDefault="0016149B" w14:paraId="17959FF4" w14:textId="591320C5">
      <w:pPr>
        <w:pStyle w:val="Kop3"/>
      </w:pPr>
      <w:bookmarkStart w:name="_Toc184808093" w:id="35"/>
      <w:r>
        <w:t>Cost analysis</w:t>
      </w:r>
    </w:p>
    <w:p w:rsidR="0016149B" w:rsidP="0016149B" w:rsidRDefault="0016149B" w14:paraId="32DA4378" w14:textId="5C8D5618">
      <w:r w:rsidRPr="0016149B">
        <w:t>The estimated monthly cost on a pay as you go basis will look something like the screenshots here</w:t>
      </w:r>
      <w:r>
        <w:t xml:space="preserve"> and will be around € 195,83</w:t>
      </w:r>
      <w:r w:rsidRPr="0016149B">
        <w:t>. This is subject to change tough because of changes that might occur during the project and the cost may increase or decrease depending on the requirements.</w:t>
      </w:r>
    </w:p>
    <w:p w:rsidRPr="0016149B" w:rsidR="0016149B" w:rsidP="25D57864" w:rsidRDefault="0016149B" w14:paraId="75C9EA13" w14:textId="53C52B6C">
      <w:pPr>
        <w:rPr>
          <w:lang w:val="nl-BE"/>
        </w:rPr>
      </w:pPr>
      <w:r w:rsidR="0016149B">
        <w:drawing>
          <wp:inline wp14:editId="1BF913C9" wp14:anchorId="0E5EC214">
            <wp:extent cx="6063322" cy="1992378"/>
            <wp:effectExtent l="0" t="0" r="0" b="0"/>
            <wp:docPr id="915330077" name="Afbeelding 63" descr="Afbeelding met tekst, schermopname, Lettertype, nummer&#10;&#10;Automatisch gegenereerde beschrijving" title=""/>
            <wp:cNvGraphicFramePr>
              <a:graphicFrameLocks noChangeAspect="1"/>
            </wp:cNvGraphicFramePr>
            <a:graphic>
              <a:graphicData uri="http://schemas.openxmlformats.org/drawingml/2006/picture">
                <pic:pic>
                  <pic:nvPicPr>
                    <pic:cNvPr id="0" name="Afbeelding 63"/>
                    <pic:cNvPicPr/>
                  </pic:nvPicPr>
                  <pic:blipFill>
                    <a:blip r:embed="R14a4ba514b21481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063322" cy="1992378"/>
                    </a:xfrm>
                    <a:prstGeom prst="rect">
                      <a:avLst/>
                    </a:prstGeom>
                  </pic:spPr>
                </pic:pic>
              </a:graphicData>
            </a:graphic>
          </wp:inline>
        </w:drawing>
      </w:r>
    </w:p>
    <w:p w:rsidR="0062048C" w:rsidP="00D520F3" w:rsidRDefault="0062048C" w14:paraId="654A1E89" w14:textId="132BEFA7">
      <w:pPr>
        <w:pStyle w:val="Kop3"/>
      </w:pPr>
      <w:r>
        <w:lastRenderedPageBreak/>
        <w:t>SME Talk</w:t>
      </w:r>
      <w:bookmarkEnd w:id="35"/>
    </w:p>
    <w:p w:rsidRPr="003D077B" w:rsidR="003D077B" w:rsidP="003D077B" w:rsidRDefault="003D077B" w14:paraId="443F6E64" w14:textId="603B8293">
      <w:pPr>
        <w:rPr>
          <w:b/>
          <w:bCs/>
        </w:rPr>
      </w:pPr>
      <w:r w:rsidRPr="003D077B">
        <w:rPr>
          <w:b/>
          <w:bCs/>
        </w:rPr>
        <w:t>Cloud</w:t>
      </w:r>
    </w:p>
    <w:p w:rsidR="00A54D5F" w:rsidP="00A54D5F" w:rsidRDefault="00860A05" w14:paraId="51F68941" w14:textId="2386D8E1">
      <w:r>
        <w:t xml:space="preserve">During the </w:t>
      </w:r>
      <w:r w:rsidR="00A54D5F">
        <w:t>meeting</w:t>
      </w:r>
      <w:r>
        <w:t>,</w:t>
      </w:r>
      <w:r w:rsidR="00A54D5F">
        <w:t xml:space="preserve"> </w:t>
      </w:r>
      <w:r w:rsidR="00FB2CF5">
        <w:t>Filip</w:t>
      </w:r>
      <w:r w:rsidR="00A54D5F">
        <w:t xml:space="preserve"> </w:t>
      </w:r>
      <w:r>
        <w:t xml:space="preserve">mentioned </w:t>
      </w:r>
      <w:r w:rsidR="00A54D5F">
        <w:t>that the cloud will mainly be used for the initial training of the model. Training on a powerful server, such as in Azure, gives us the opportunity to develop a complex and accurate model. This model can then be distributed to the hardware for local use.</w:t>
      </w:r>
    </w:p>
    <w:p w:rsidR="00A54D5F" w:rsidP="00A54D5F" w:rsidRDefault="00A54D5F" w14:paraId="637628A9" w14:textId="3A467A32">
      <w:r>
        <w:t>Azure was mentioned as a possible choice because of the possibility that the platform is already in use at our customer. This could provide better integration with existing systems. However, we still need to verify this with Rurant to better understand their preferences and infrastructure.</w:t>
      </w:r>
    </w:p>
    <w:p w:rsidR="00860A05" w:rsidP="00A22F87" w:rsidRDefault="00A54D5F" w14:paraId="7BB5296C" w14:textId="5A474B70">
      <w:r>
        <w:t>A major point of discussion was minimizing data traffic to the cloud. By processing as much as possible locally, only necessary information is sent, which further strengthens GDPR compliance. This is crucial to ensure that no sensitive or personal data is unintentionally stored or shared.</w:t>
      </w:r>
    </w:p>
    <w:p w:rsidR="00A54D5F" w:rsidP="00A54D5F" w:rsidRDefault="00A54D5F" w14:paraId="0D87D4DB" w14:textId="073AF427">
      <w:r>
        <w:t>We also discussed that we need to be transparent about the language choices we make. It is important to document not only why certain languages ​​are chosen, but also why others are not suitable. Furthermore, we discussed how to implement the AAA triad (Authentication, Authorization, Accountability) in our logic to ensure security and traceability.</w:t>
      </w:r>
    </w:p>
    <w:p w:rsidR="00080953" w:rsidP="00A54D5F" w:rsidRDefault="00A54D5F" w14:paraId="71A85122" w14:textId="2EFD82BE">
      <w:r>
        <w:t>Finally, it was discussed that we always use ORM (Object-Relational Mapping) to ensure secure interactions with databases. It was emphasized that avoiding manual SQL statements is essential to prevent risks such as SQL injections.</w:t>
      </w:r>
    </w:p>
    <w:p w:rsidRPr="003D077B" w:rsidR="003D077B" w:rsidP="00A54D5F" w:rsidRDefault="003D077B" w14:paraId="1C7F4C67" w14:textId="660D2521">
      <w:pPr>
        <w:rPr>
          <w:b/>
          <w:bCs/>
        </w:rPr>
      </w:pPr>
      <w:r w:rsidRPr="003D077B">
        <w:rPr>
          <w:b/>
          <w:bCs/>
        </w:rPr>
        <w:t>Software oriented</w:t>
      </w:r>
    </w:p>
    <w:p w:rsidR="003D077B" w:rsidP="00860A05" w:rsidRDefault="003D077B" w14:paraId="1E977C68" w14:textId="70030958">
      <w:r>
        <w:t>During the meeting, we also discussed the approach to software development and quality assurance within the project.</w:t>
      </w:r>
    </w:p>
    <w:p w:rsidR="003D077B" w:rsidP="003D077B" w:rsidRDefault="003D077B" w14:paraId="07730DDC" w14:textId="146489D6">
      <w:r>
        <w:t>It was agreed that all changes to the code would be implemented via pull requests and that these would be reviewed by at least four eyes. This helps to prevent errors and vulnerabilities in the code. In addition, we discussed how we could implement a clear branch strategy. Possible options are branches per ticket, per milestone, per feature, or even per person. It is important to maintain consistency in this.</w:t>
      </w:r>
    </w:p>
    <w:p w:rsidR="00860A05" w:rsidP="003D077B" w:rsidRDefault="003D077B" w14:paraId="0CAF0D8B" w14:textId="77777777">
      <w:r>
        <w:t>It was also agreed that unit tests should be performed with every merge request. This helps to ensure the stability and functionality of the code with every change.</w:t>
      </w:r>
    </w:p>
    <w:p w:rsidR="003D077B" w:rsidP="003D077B" w:rsidRDefault="003D077B" w14:paraId="679A0631" w14:textId="3D33F0F0">
      <w:r>
        <w:t>An important point that came up was implementing a security strategy. It was discussed that we will use SAST (Static Application Security Testing) and DAST (Dynamic Application Security Testing) before code is pushed to production. This dual process is intended to detect and resolve both static and dynamic vulnerabilities at an early stage.</w:t>
      </w:r>
    </w:p>
    <w:p w:rsidR="00860A05" w:rsidP="00A22F87" w:rsidRDefault="003D077B" w14:paraId="78AC8B05" w14:textId="56CACCE0">
      <w:r>
        <w:t>Finally, the importance of documentation was discussed. We will be creating WRMs (Work Requirements and Manuals) throughout the project to ensure clear documentation of requirements, processes and deliverables. This is essential for internal handover and external audits.</w:t>
      </w:r>
    </w:p>
    <w:p w:rsidR="00D520F3" w:rsidP="0062048C" w:rsidRDefault="00E8563C" w14:paraId="25F745A0" w14:textId="7C766770">
      <w:pPr>
        <w:pStyle w:val="Kop3"/>
      </w:pPr>
      <w:bookmarkStart w:name="_Toc184808094" w:id="36"/>
      <w:r>
        <w:lastRenderedPageBreak/>
        <w:t>Conclusion</w:t>
      </w:r>
      <w:bookmarkEnd w:id="36"/>
    </w:p>
    <w:p w:rsidR="00876EE2" w:rsidP="00876EE2" w:rsidRDefault="00533AE0" w14:paraId="79D8BF75" w14:textId="66C45CF8">
      <w:r>
        <w:t xml:space="preserve">We will </w:t>
      </w:r>
      <w:r w:rsidR="00876EE2">
        <w:t xml:space="preserve">most likely </w:t>
      </w:r>
      <w:r>
        <w:t>be using MongoDB</w:t>
      </w:r>
      <w:r w:rsidR="00876EE2">
        <w:t>. W</w:t>
      </w:r>
      <w:r w:rsidRPr="00533AE0">
        <w:t>hile PostgreSQL provides excellent support for structured data and complex relationships, our application needs a more dynamic approach</w:t>
      </w:r>
      <w:r w:rsidR="003A30DA">
        <w:t>.</w:t>
      </w:r>
      <w:r w:rsidR="00D171D3">
        <w:t xml:space="preserve"> </w:t>
      </w:r>
      <w:r w:rsidRPr="003A30DA" w:rsidR="003A30DA">
        <w:t>The metadata may vary per transcription (e.g. different speakers or analyses). MongoDB can handle this flexibly.</w:t>
      </w:r>
      <w:r w:rsidR="00876EE2">
        <w:t xml:space="preserve"> </w:t>
      </w:r>
      <w:r w:rsidRPr="003A30DA" w:rsidR="003A30DA">
        <w:t>MongoDB's built-in support for JSON documents makes it easy to save and edit transcripts and analyses naturally</w:t>
      </w:r>
      <w:r w:rsidR="003A30DA">
        <w:t>.</w:t>
      </w:r>
      <w:r w:rsidR="00876EE2">
        <w:t xml:space="preserve"> </w:t>
      </w:r>
      <w:r w:rsidR="004F18A0">
        <w:t>Lastly</w:t>
      </w:r>
      <w:r w:rsidR="00876EE2">
        <w:t>,</w:t>
      </w:r>
      <w:r w:rsidR="004F18A0">
        <w:t xml:space="preserve"> s</w:t>
      </w:r>
      <w:r w:rsidRPr="004F18A0" w:rsidR="004F18A0">
        <w:t xml:space="preserve">calability is important as the </w:t>
      </w:r>
      <w:r w:rsidRPr="004F18A0" w:rsidR="00876EE2">
        <w:t>number</w:t>
      </w:r>
      <w:r w:rsidRPr="004F18A0" w:rsidR="004F18A0">
        <w:t xml:space="preserve"> of transcriptions grows. MongoDB performs better on large, distributed datasets</w:t>
      </w:r>
      <w:r w:rsidR="004F18A0">
        <w:t>.</w:t>
      </w:r>
    </w:p>
    <w:p w:rsidR="00876EE2" w:rsidP="00876EE2" w:rsidRDefault="00876EE2" w14:paraId="0B35EF15" w14:textId="3790484C">
      <w:r>
        <w:t>Azure will be used for cloud hosting.</w:t>
      </w:r>
      <w:r w:rsidRPr="001C1F91">
        <w:t xml:space="preserve"> </w:t>
      </w:r>
    </w:p>
    <w:p w:rsidRPr="00533AE0" w:rsidR="00876EE2" w:rsidP="00533AE0" w:rsidRDefault="00876EE2" w14:paraId="4356F3EE" w14:textId="77777777"/>
    <w:p w:rsidRPr="00F07F06" w:rsidR="00F07F06" w:rsidP="00D7512B" w:rsidRDefault="00D7512B" w14:paraId="7F1ACADB" w14:textId="6EC74123">
      <w:pPr>
        <w:spacing w:after="0"/>
        <w:jc w:val="center"/>
      </w:pPr>
      <w:r>
        <w:rPr>
          <w:noProof/>
        </w:rPr>
        <w:drawing>
          <wp:inline distT="0" distB="0" distL="0" distR="0" wp14:anchorId="6D1AC9C8" wp14:editId="5E017479">
            <wp:extent cx="4838700" cy="4115156"/>
            <wp:effectExtent l="0" t="0" r="0" b="0"/>
            <wp:docPr id="617865351" name="Picture 64" descr="A diagram of a software develop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65351" name="Picture 64" descr="A diagram of a software development&#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41315" cy="4117380"/>
                    </a:xfrm>
                    <a:prstGeom prst="rect">
                      <a:avLst/>
                    </a:prstGeom>
                    <a:noFill/>
                    <a:ln>
                      <a:noFill/>
                    </a:ln>
                  </pic:spPr>
                </pic:pic>
              </a:graphicData>
            </a:graphic>
          </wp:inline>
        </w:drawing>
      </w:r>
      <w:r w:rsidR="00F07F06">
        <w:br w:type="page"/>
      </w:r>
    </w:p>
    <w:p w:rsidR="00B86589" w:rsidP="00B86589" w:rsidRDefault="00B86589" w14:paraId="1DFCA327" w14:textId="7D5319F7">
      <w:pPr>
        <w:pStyle w:val="Kop2"/>
      </w:pPr>
      <w:bookmarkStart w:name="_Toc184808095" w:id="37"/>
      <w:r w:rsidRPr="00490EB3">
        <w:lastRenderedPageBreak/>
        <w:t xml:space="preserve">Hardware </w:t>
      </w:r>
      <w:r w:rsidR="00876EE2">
        <w:t>S</w:t>
      </w:r>
      <w:r w:rsidRPr="00490EB3">
        <w:t>olutions</w:t>
      </w:r>
      <w:bookmarkEnd w:id="37"/>
    </w:p>
    <w:p w:rsidRPr="00F07F06" w:rsidR="00F07F06" w:rsidP="00F07F06" w:rsidRDefault="00F07F06" w14:paraId="706CB0FA" w14:textId="53D4698D">
      <w:r>
        <w:t xml:space="preserve">In this part </w:t>
      </w:r>
      <w:r w:rsidR="00876EE2">
        <w:t>we will discuss</w:t>
      </w:r>
      <w:r>
        <w:t xml:space="preserve"> which </w:t>
      </w:r>
      <w:r w:rsidR="00876EE2">
        <w:t>h</w:t>
      </w:r>
      <w:r>
        <w:t xml:space="preserve">ardware solutions we researched, what the result of our research is and </w:t>
      </w:r>
      <w:r w:rsidR="00876EE2">
        <w:t>the reasoning behind our decisions</w:t>
      </w:r>
      <w:r>
        <w:t>.</w:t>
      </w:r>
    </w:p>
    <w:p w:rsidR="0078232D" w:rsidP="00D520F3" w:rsidRDefault="0078232D" w14:paraId="681125A0" w14:textId="7C0EA04B">
      <w:pPr>
        <w:pStyle w:val="Kop3"/>
      </w:pPr>
      <w:bookmarkStart w:name="_Toc184808096" w:id="38"/>
      <w:r>
        <w:t>Research</w:t>
      </w:r>
      <w:bookmarkEnd w:id="38"/>
    </w:p>
    <w:p w:rsidR="007C1022" w:rsidP="007C1022" w:rsidRDefault="00446414" w14:paraId="75B7CB69" w14:textId="69A2DCDB">
      <w:r>
        <w:t>We have researched 3 different hardware solutions for the bench</w:t>
      </w:r>
      <w:r w:rsidR="00F1079D">
        <w:t>,</w:t>
      </w:r>
      <w:r>
        <w:t xml:space="preserve"> and </w:t>
      </w:r>
      <w:r w:rsidR="00876EE2">
        <w:t>their</w:t>
      </w:r>
      <w:r>
        <w:t xml:space="preserve"> possibilities.</w:t>
      </w:r>
    </w:p>
    <w:p w:rsidR="00446414" w:rsidP="009B08D2" w:rsidRDefault="00446414" w14:paraId="1CFCA997" w14:textId="16E231AC">
      <w:pPr>
        <w:tabs>
          <w:tab w:val="left" w:pos="4220"/>
        </w:tabs>
        <w:rPr>
          <w:b/>
          <w:bCs/>
        </w:rPr>
      </w:pPr>
      <w:r w:rsidRPr="00446414">
        <w:rPr>
          <w:b/>
          <w:bCs/>
        </w:rPr>
        <w:t>Raspberry Pi</w:t>
      </w:r>
      <w:r w:rsidR="009B08D2">
        <w:rPr>
          <w:b/>
          <w:bCs/>
        </w:rPr>
        <w:tab/>
      </w:r>
    </w:p>
    <w:p w:rsidRPr="00446414" w:rsidR="00446414" w:rsidP="006D3026" w:rsidRDefault="00105B6C" w14:paraId="14544746" w14:textId="735E5155">
      <w:r>
        <w:rPr>
          <w:noProof/>
        </w:rPr>
        <w:drawing>
          <wp:anchor distT="0" distB="0" distL="114300" distR="114300" simplePos="0" relativeHeight="251656192" behindDoc="1" locked="0" layoutInCell="1" allowOverlap="1" wp14:anchorId="21CB723C" wp14:editId="028F90CC">
            <wp:simplePos x="0" y="0"/>
            <wp:positionH relativeFrom="column">
              <wp:posOffset>3733800</wp:posOffset>
            </wp:positionH>
            <wp:positionV relativeFrom="paragraph">
              <wp:posOffset>25400</wp:posOffset>
            </wp:positionV>
            <wp:extent cx="2598420" cy="1546225"/>
            <wp:effectExtent l="0" t="0" r="0" b="0"/>
            <wp:wrapTight wrapText="bothSides">
              <wp:wrapPolygon edited="0">
                <wp:start x="14886" y="0"/>
                <wp:lineTo x="0" y="266"/>
                <wp:lineTo x="0" y="2927"/>
                <wp:lineTo x="2534" y="4258"/>
                <wp:lineTo x="317" y="8516"/>
                <wp:lineTo x="158" y="10379"/>
                <wp:lineTo x="0" y="14104"/>
                <wp:lineTo x="0" y="15967"/>
                <wp:lineTo x="4592" y="17032"/>
                <wp:lineTo x="1742" y="18628"/>
                <wp:lineTo x="1900" y="20757"/>
                <wp:lineTo x="16628" y="21290"/>
                <wp:lineTo x="19320" y="21290"/>
                <wp:lineTo x="20428" y="17830"/>
                <wp:lineTo x="20270" y="17032"/>
                <wp:lineTo x="18211" y="17032"/>
                <wp:lineTo x="21378" y="15435"/>
                <wp:lineTo x="21378" y="13040"/>
                <wp:lineTo x="19478" y="12774"/>
                <wp:lineTo x="20111" y="9580"/>
                <wp:lineTo x="20111" y="6919"/>
                <wp:lineTo x="16628" y="4258"/>
                <wp:lineTo x="14411" y="4258"/>
                <wp:lineTo x="21378" y="3193"/>
                <wp:lineTo x="21378" y="1064"/>
                <wp:lineTo x="19003" y="0"/>
                <wp:lineTo x="14886" y="0"/>
              </wp:wrapPolygon>
            </wp:wrapTight>
            <wp:docPr id="964078052" name="Afbeelding 73" descr="Buy a Raspberry Pi 4 Model B – Raspberry 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uy a Raspberry Pi 4 Model B – Raspberry Pi"/>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98420" cy="1546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66B66659" w:rsidR="00A626D3">
        <w:rPr>
          <w:lang w:val="en-US"/>
        </w:rPr>
        <w:t>T</w:t>
      </w:r>
      <w:r w:rsidRPr="66B66659" w:rsidR="006D3026">
        <w:rPr>
          <w:lang w:val="en-US"/>
        </w:rPr>
        <w:t>he f</w:t>
      </w:r>
      <w:r w:rsidRPr="66B66659" w:rsidR="00446414">
        <w:rPr>
          <w:lang w:val="en-US"/>
        </w:rPr>
        <w:t>unctionalit</w:t>
      </w:r>
      <w:r w:rsidRPr="66B66659" w:rsidR="006D3026">
        <w:rPr>
          <w:lang w:val="en-US"/>
        </w:rPr>
        <w:t xml:space="preserve">ies of the Raspberry </w:t>
      </w:r>
      <w:r w:rsidRPr="66B66659" w:rsidR="00F1079D">
        <w:rPr>
          <w:lang w:val="en-US"/>
        </w:rPr>
        <w:t>P</w:t>
      </w:r>
      <w:r w:rsidRPr="66B66659" w:rsidR="006D3026">
        <w:rPr>
          <w:lang w:val="en-US"/>
        </w:rPr>
        <w:t>i are as follow</w:t>
      </w:r>
      <w:r w:rsidRPr="66B66659" w:rsidR="00F1079D">
        <w:rPr>
          <w:lang w:val="en-US"/>
        </w:rPr>
        <w:t>s</w:t>
      </w:r>
      <w:r w:rsidRPr="66B66659" w:rsidR="006D3026">
        <w:rPr>
          <w:lang w:val="en-US"/>
        </w:rPr>
        <w:t>. Firstly</w:t>
      </w:r>
      <w:r w:rsidRPr="66B66659" w:rsidR="00F1079D">
        <w:rPr>
          <w:lang w:val="en-US"/>
        </w:rPr>
        <w:t>,</w:t>
      </w:r>
      <w:r w:rsidRPr="66B66659" w:rsidR="006D3026">
        <w:rPr>
          <w:lang w:val="en-US"/>
        </w:rPr>
        <w:t xml:space="preserve"> t</w:t>
      </w:r>
      <w:r w:rsidRPr="66B66659" w:rsidR="00446414">
        <w:rPr>
          <w:lang w:val="en-US"/>
        </w:rPr>
        <w:t>he microphone records audio as soon as a question is asked.</w:t>
      </w:r>
      <w:r w:rsidRPr="66B66659" w:rsidR="006D3026">
        <w:rPr>
          <w:lang w:val="en-US"/>
        </w:rPr>
        <w:t xml:space="preserve"> The s</w:t>
      </w:r>
      <w:r w:rsidRPr="66B66659" w:rsidR="00446414">
        <w:rPr>
          <w:lang w:val="en-US"/>
        </w:rPr>
        <w:t xml:space="preserve">peech </w:t>
      </w:r>
      <w:r w:rsidRPr="66B66659" w:rsidR="006D3026">
        <w:rPr>
          <w:lang w:val="en-US"/>
        </w:rPr>
        <w:t>r</w:t>
      </w:r>
      <w:r w:rsidRPr="66B66659" w:rsidR="00446414">
        <w:rPr>
          <w:lang w:val="en-US"/>
        </w:rPr>
        <w:t>ecognition</w:t>
      </w:r>
      <w:r w:rsidRPr="66B66659" w:rsidR="006D3026">
        <w:rPr>
          <w:lang w:val="en-US"/>
        </w:rPr>
        <w:t xml:space="preserve"> </w:t>
      </w:r>
      <w:r w:rsidRPr="66B66659" w:rsidR="00446414">
        <w:rPr>
          <w:lang w:val="en-US"/>
        </w:rPr>
        <w:t>record</w:t>
      </w:r>
      <w:r w:rsidRPr="66B66659" w:rsidR="006D3026">
        <w:rPr>
          <w:lang w:val="en-US"/>
        </w:rPr>
        <w:t>s the</w:t>
      </w:r>
      <w:r w:rsidRPr="66B66659" w:rsidR="00446414">
        <w:rPr>
          <w:lang w:val="en-US"/>
        </w:rPr>
        <w:t xml:space="preserve"> audio</w:t>
      </w:r>
      <w:r w:rsidRPr="66B66659" w:rsidR="006D3026">
        <w:rPr>
          <w:lang w:val="en-US"/>
        </w:rPr>
        <w:t xml:space="preserve"> and</w:t>
      </w:r>
      <w:r w:rsidRPr="66B66659" w:rsidR="00446414">
        <w:rPr>
          <w:lang w:val="en-US"/>
        </w:rPr>
        <w:t xml:space="preserve"> is sent to the cloud to convert speech to text.</w:t>
      </w:r>
      <w:r w:rsidRPr="66B66659" w:rsidR="006D3026">
        <w:rPr>
          <w:lang w:val="en-US"/>
        </w:rPr>
        <w:t xml:space="preserve"> Next</w:t>
      </w:r>
      <w:r w:rsidRPr="66B66659" w:rsidR="00F1079D">
        <w:rPr>
          <w:lang w:val="en-US"/>
        </w:rPr>
        <w:t>,</w:t>
      </w:r>
      <w:r w:rsidRPr="66B66659" w:rsidR="006D3026">
        <w:rPr>
          <w:lang w:val="en-US"/>
        </w:rPr>
        <w:t xml:space="preserve"> t</w:t>
      </w:r>
      <w:r w:rsidRPr="66B66659" w:rsidR="00446414">
        <w:rPr>
          <w:lang w:val="en-US"/>
        </w:rPr>
        <w:t>he cloud environment processes the question, finds the answer and sends it back to the Raspberry Pi.</w:t>
      </w:r>
      <w:r w:rsidRPr="66B66659" w:rsidR="006D3026">
        <w:rPr>
          <w:lang w:val="en-US"/>
        </w:rPr>
        <w:t xml:space="preserve"> Lastly</w:t>
      </w:r>
      <w:r w:rsidRPr="66B66659" w:rsidR="00F1079D">
        <w:rPr>
          <w:lang w:val="en-US"/>
        </w:rPr>
        <w:t>,</w:t>
      </w:r>
      <w:r w:rsidRPr="66B66659" w:rsidR="006D3026">
        <w:rPr>
          <w:lang w:val="en-US"/>
        </w:rPr>
        <w:t xml:space="preserve"> t</w:t>
      </w:r>
      <w:r w:rsidRPr="66B66659" w:rsidR="00446414">
        <w:rPr>
          <w:lang w:val="en-US"/>
        </w:rPr>
        <w:t>he</w:t>
      </w:r>
      <w:r w:rsidRPr="66B66659" w:rsidR="00F1079D">
        <w:rPr>
          <w:lang w:val="en-US"/>
        </w:rPr>
        <w:t xml:space="preserve"> response</w:t>
      </w:r>
      <w:r w:rsidRPr="66B66659" w:rsidR="00446414">
        <w:rPr>
          <w:lang w:val="en-US"/>
        </w:rPr>
        <w:t xml:space="preserve"> can be spoken through a speaker</w:t>
      </w:r>
      <w:r w:rsidRPr="66B66659" w:rsidR="00F32714">
        <w:rPr>
          <w:lang w:val="en-US"/>
        </w:rPr>
        <w:t>.</w:t>
      </w:r>
    </w:p>
    <w:p w:rsidRPr="009C1E28" w:rsidR="00446414" w:rsidP="007C1022" w:rsidRDefault="009C1E28" w14:paraId="65B015A1" w14:textId="7E985917">
      <w:pPr>
        <w:rPr>
          <w:b w:val="1"/>
          <w:bCs w:val="1"/>
          <w:lang w:val="en-US"/>
        </w:rPr>
      </w:pPr>
      <w:r w:rsidRPr="009C1E28" w:rsidR="00446414">
        <w:rPr>
          <w:b w:val="1"/>
          <w:bCs w:val="1"/>
          <w:lang w:val="en-US"/>
        </w:rPr>
        <w:t>Microphone</w:t>
      </w:r>
    </w:p>
    <w:p w:rsidRPr="00F412EA" w:rsidR="00F32714" w:rsidP="35EAE44E" w:rsidRDefault="00AE6FD1" w14:paraId="375AFDD5" w14:textId="1132BDC5">
      <w:pPr>
        <w:pStyle w:val="Standaard"/>
      </w:pPr>
      <w:r w:rsidRPr="35EAE44E" w:rsidR="00AE6FD1">
        <w:rPr>
          <w:lang w:val="en-US"/>
        </w:rPr>
        <w:t xml:space="preserve">We will be using a </w:t>
      </w:r>
      <w:r w:rsidRPr="35EAE44E" w:rsidR="00F32714">
        <w:rPr>
          <w:lang w:val="en-US"/>
        </w:rPr>
        <w:t>USB microphone or 3.5mm microphone</w:t>
      </w:r>
      <w:r w:rsidRPr="35EAE44E" w:rsidR="00AE6FD1">
        <w:rPr>
          <w:lang w:val="en-US"/>
        </w:rPr>
        <w:t xml:space="preserve">. We need to </w:t>
      </w:r>
      <w:r w:rsidRPr="35EAE44E" w:rsidR="00AE6FD1">
        <w:rPr>
          <w:lang w:val="en"/>
        </w:rPr>
        <w:t>a</w:t>
      </w:r>
      <w:r w:rsidRPr="35EAE44E" w:rsidR="00F32714">
        <w:rPr>
          <w:lang w:val="en"/>
        </w:rPr>
        <w:t xml:space="preserve">ssess </w:t>
      </w:r>
      <w:r w:rsidRPr="35EAE44E" w:rsidR="00AE6FD1">
        <w:rPr>
          <w:lang w:val="en"/>
        </w:rPr>
        <w:t xml:space="preserve">the </w:t>
      </w:r>
      <w:r w:rsidRPr="35EAE44E" w:rsidR="00F32714">
        <w:rPr>
          <w:lang w:val="en"/>
        </w:rPr>
        <w:t>microphone</w:t>
      </w:r>
      <w:r w:rsidRPr="35EAE44E" w:rsidR="00F1079D">
        <w:rPr>
          <w:lang w:val="en"/>
        </w:rPr>
        <w:t>’</w:t>
      </w:r>
      <w:r w:rsidRPr="35EAE44E" w:rsidR="00AE6FD1">
        <w:rPr>
          <w:lang w:val="en"/>
        </w:rPr>
        <w:t>s</w:t>
      </w:r>
      <w:r w:rsidRPr="35EAE44E" w:rsidR="00F32714">
        <w:rPr>
          <w:lang w:val="en"/>
        </w:rPr>
        <w:t xml:space="preserve"> sensitivity in an outdoor environment</w:t>
      </w:r>
      <w:r w:rsidRPr="35EAE44E" w:rsidR="00AE6FD1">
        <w:rPr>
          <w:lang w:val="en"/>
        </w:rPr>
        <w:t xml:space="preserve"> and e</w:t>
      </w:r>
      <w:r w:rsidRPr="35EAE44E" w:rsidR="00F32714">
        <w:rPr>
          <w:lang w:val="en"/>
        </w:rPr>
        <w:t>valuate how well background noise is filtered.</w:t>
      </w:r>
      <w:r w:rsidRPr="35EAE44E" w:rsidR="00AE6FD1">
        <w:rPr>
          <w:lang w:val="en"/>
        </w:rPr>
        <w:t xml:space="preserve"> </w:t>
      </w:r>
      <w:r w:rsidRPr="35EAE44E" w:rsidR="00F1079D">
        <w:rPr>
          <w:lang w:val="en"/>
        </w:rPr>
        <w:t>W</w:t>
      </w:r>
      <w:r w:rsidRPr="35EAE44E" w:rsidR="00AE6FD1">
        <w:rPr>
          <w:lang w:val="en"/>
        </w:rPr>
        <w:t xml:space="preserve">e </w:t>
      </w:r>
      <w:r w:rsidRPr="35EAE44E" w:rsidR="00F1079D">
        <w:rPr>
          <w:lang w:val="en"/>
        </w:rPr>
        <w:t xml:space="preserve">also </w:t>
      </w:r>
      <w:r w:rsidRPr="35EAE44E" w:rsidR="00AE6FD1">
        <w:rPr>
          <w:lang w:val="en"/>
        </w:rPr>
        <w:t>need to c</w:t>
      </w:r>
      <w:r w:rsidRPr="35EAE44E" w:rsidR="00F32714">
        <w:rPr>
          <w:lang w:val="en"/>
        </w:rPr>
        <w:t>heck for compatibility with the Raspberry Pi and the audio recording process.</w:t>
      </w:r>
      <w:r w:rsidR="35EAE44E">
        <w:drawing>
          <wp:anchor distT="0" distB="0" distL="114300" distR="114300" simplePos="0" relativeHeight="251658240" behindDoc="0" locked="0" layoutInCell="1" allowOverlap="1" wp14:editId="4915EAA6" wp14:anchorId="5DA5F613">
            <wp:simplePos x="0" y="0"/>
            <wp:positionH relativeFrom="column">
              <wp:align>right</wp:align>
            </wp:positionH>
            <wp:positionV relativeFrom="paragraph">
              <wp:posOffset>0</wp:posOffset>
            </wp:positionV>
            <wp:extent cx="1637665" cy="1228090"/>
            <wp:effectExtent l="0" t="0" r="635" b="0"/>
            <wp:wrapSquare wrapText="bothSides"/>
            <wp:docPr id="342826583" name="Afbeelding 64" descr="Afbeelding met cirkel&#10;&#10;Automatisch gegenereerde beschrijving" title=""/>
            <wp:cNvGraphicFramePr>
              <a:graphicFrameLocks noChangeAspect="1"/>
            </wp:cNvGraphicFramePr>
            <a:graphic>
              <a:graphicData uri="http://schemas.openxmlformats.org/drawingml/2006/picture">
                <pic:pic>
                  <pic:nvPicPr>
                    <pic:cNvPr id="0" name="Afbeelding 64"/>
                    <pic:cNvPicPr/>
                  </pic:nvPicPr>
                  <pic:blipFill>
                    <a:blip r:embed="Ra8d2ee36a6bd4f95">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1637665" cy="1228090"/>
                    </a:xfrm>
                    <a:prstGeom xmlns:a="http://schemas.openxmlformats.org/drawingml/2006/main" prst="rect">
                      <a:avLst/>
                    </a:prstGeom>
                  </pic:spPr>
                </pic:pic>
              </a:graphicData>
            </a:graphic>
            <wp14:sizeRelH relativeFrom="page">
              <wp14:pctWidth>0</wp14:pctWidth>
            </wp14:sizeRelH>
            <wp14:sizeRelV relativeFrom="page">
              <wp14:pctHeight>0</wp14:pctHeight>
            </wp14:sizeRelV>
          </wp:anchor>
        </w:drawing>
      </w:r>
    </w:p>
    <w:p w:rsidR="00446414" w:rsidP="007C1022" w:rsidRDefault="00446414" w14:paraId="7C9E53FE" w14:textId="359EBDBE">
      <w:pPr>
        <w:rPr>
          <w:b/>
          <w:bCs/>
        </w:rPr>
      </w:pPr>
      <w:r w:rsidRPr="00446414">
        <w:rPr>
          <w:b/>
          <w:bCs/>
        </w:rPr>
        <w:t>Audio module</w:t>
      </w:r>
    </w:p>
    <w:p w:rsidR="00F412EA" w:rsidP="007C1022" w:rsidRDefault="00F412EA" w14:paraId="61038B83" w14:textId="4E131DB0">
      <w:r>
        <w:t>Here we researched 3 possible solutions.</w:t>
      </w:r>
    </w:p>
    <w:p w:rsidR="00F412EA" w:rsidP="007C1022" w:rsidRDefault="00DE2099" w14:paraId="786F63FA" w14:textId="029FDA25">
      <w:r>
        <w:rPr>
          <w:noProof/>
        </w:rPr>
        <w:drawing>
          <wp:anchor distT="0" distB="0" distL="114300" distR="114300" simplePos="0" relativeHeight="251657216" behindDoc="1" locked="0" layoutInCell="1" allowOverlap="1" wp14:anchorId="4C1EBB5B" wp14:editId="352CCCA8">
            <wp:simplePos x="0" y="0"/>
            <wp:positionH relativeFrom="margin">
              <wp:align>left</wp:align>
            </wp:positionH>
            <wp:positionV relativeFrom="paragraph">
              <wp:posOffset>30149</wp:posOffset>
            </wp:positionV>
            <wp:extent cx="3265331" cy="1752600"/>
            <wp:effectExtent l="0" t="0" r="0" b="0"/>
            <wp:wrapTight wrapText="bothSides">
              <wp:wrapPolygon edited="0">
                <wp:start x="0" y="0"/>
                <wp:lineTo x="0" y="21365"/>
                <wp:lineTo x="21424" y="21365"/>
                <wp:lineTo x="21424" y="0"/>
                <wp:lineTo x="0" y="0"/>
              </wp:wrapPolygon>
            </wp:wrapTight>
            <wp:docPr id="130920504" name="Afbeelding 74" descr="REPRODUCIENDO ARCHIVOS DE AUDIO, EN PYTHON, CON «pyaudio». – El Programador  Chapu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EPRODUCIENDO ARCHIVOS DE AUDIO, EN PYTHON, CON «pyaudio». – El Programador  Chapuza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265331" cy="1752600"/>
                    </a:xfrm>
                    <a:prstGeom prst="rect">
                      <a:avLst/>
                    </a:prstGeom>
                    <a:noFill/>
                    <a:ln>
                      <a:noFill/>
                    </a:ln>
                  </pic:spPr>
                </pic:pic>
              </a:graphicData>
            </a:graphic>
          </wp:anchor>
        </w:drawing>
      </w:r>
      <w:r w:rsidR="00F412EA">
        <w:t>First</w:t>
      </w:r>
      <w:r w:rsidR="00F1079D">
        <w:t>, there’s</w:t>
      </w:r>
      <w:r w:rsidR="00F412EA">
        <w:t xml:space="preserve"> </w:t>
      </w:r>
      <w:r w:rsidR="00052FCE">
        <w:t>P</w:t>
      </w:r>
      <w:r w:rsidR="00F412EA">
        <w:t>y</w:t>
      </w:r>
      <w:r w:rsidR="00F1079D">
        <w:t>A</w:t>
      </w:r>
      <w:r w:rsidR="00F412EA">
        <w:t>udio</w:t>
      </w:r>
      <w:r w:rsidR="00F1079D">
        <w:t>.</w:t>
      </w:r>
      <w:r w:rsidR="00F412EA">
        <w:t xml:space="preserve"> </w:t>
      </w:r>
      <w:r w:rsidR="00F1079D">
        <w:t>I</w:t>
      </w:r>
      <w:r w:rsidR="00F412EA">
        <w:t>t is s</w:t>
      </w:r>
      <w:r w:rsidRPr="00F412EA" w:rsidR="00F412EA">
        <w:t xml:space="preserve">uitable for real-time audio applications such as recording and playback. </w:t>
      </w:r>
      <w:r w:rsidR="00F412EA">
        <w:t>It s</w:t>
      </w:r>
      <w:r w:rsidRPr="00F412EA" w:rsidR="00F412EA">
        <w:t>upports multiple audio formats and sample rates</w:t>
      </w:r>
      <w:r w:rsidR="00F1079D">
        <w:t>,</w:t>
      </w:r>
      <w:r w:rsidR="00F412EA">
        <w:t xml:space="preserve"> and it h</w:t>
      </w:r>
      <w:r w:rsidRPr="00F412EA" w:rsidR="00F412EA">
        <w:t>as a simple API and is well documented</w:t>
      </w:r>
      <w:r w:rsidR="00F1079D">
        <w:t>,</w:t>
      </w:r>
      <w:r w:rsidR="001A6A52">
        <w:t xml:space="preserve"> </w:t>
      </w:r>
      <w:r w:rsidR="00F1079D">
        <w:t>b</w:t>
      </w:r>
      <w:r w:rsidR="001A6A52">
        <w:t>ut it</w:t>
      </w:r>
      <w:r w:rsidR="00F1079D">
        <w:t>s</w:t>
      </w:r>
      <w:r w:rsidR="001A6A52">
        <w:t xml:space="preserve"> d</w:t>
      </w:r>
      <w:r w:rsidRPr="001A6A52" w:rsidR="001A6A52">
        <w:t>ependence on PortAudio</w:t>
      </w:r>
      <w:r w:rsidR="001A6A52">
        <w:t xml:space="preserve"> it</w:t>
      </w:r>
      <w:r w:rsidRPr="001A6A52" w:rsidR="001A6A52">
        <w:t xml:space="preserve"> can cause installation problems, especially on Windows.</w:t>
      </w:r>
    </w:p>
    <w:p w:rsidR="00880214" w:rsidP="007C1022" w:rsidRDefault="00880214" w14:paraId="40FE06C6" w14:textId="77777777"/>
    <w:p w:rsidR="002B2082" w:rsidP="007C1022" w:rsidRDefault="00F1079D" w14:paraId="5DA565ED" w14:textId="13E72819">
      <w:r>
        <w:t xml:space="preserve">The next option is </w:t>
      </w:r>
      <w:r w:rsidR="002B2082">
        <w:t>Wave</w:t>
      </w:r>
      <w:r>
        <w:t>.</w:t>
      </w:r>
      <w:r w:rsidR="002B2082">
        <w:t xml:space="preserve"> </w:t>
      </w:r>
      <w:r>
        <w:t>I</w:t>
      </w:r>
      <w:r w:rsidR="002B2082">
        <w:t>t is a s</w:t>
      </w:r>
      <w:r w:rsidRPr="002B2082" w:rsidR="002B2082">
        <w:t>tandard Python module, simple for basic use such as reading and writing WAV files.</w:t>
      </w:r>
      <w:r w:rsidR="0015380C">
        <w:t xml:space="preserve"> But there is n</w:t>
      </w:r>
      <w:r w:rsidRPr="0015380C" w:rsidR="0015380C">
        <w:t>o support for complex audio tasks or real-time audio.</w:t>
      </w:r>
    </w:p>
    <w:p w:rsidRPr="00F412EA" w:rsidR="00461EFB" w:rsidP="00170F23" w:rsidRDefault="00461EFB" w14:paraId="7386DF6C" w14:textId="5088E111">
      <w:r>
        <w:t>Lastly</w:t>
      </w:r>
      <w:r w:rsidR="00F1079D">
        <w:t>,</w:t>
      </w:r>
      <w:r>
        <w:t xml:space="preserve"> we did research on Audiorecorder</w:t>
      </w:r>
      <w:r w:rsidR="00F1079D">
        <w:t>.</w:t>
      </w:r>
      <w:r>
        <w:t xml:space="preserve"> </w:t>
      </w:r>
      <w:r w:rsidR="00F1079D">
        <w:t>I</w:t>
      </w:r>
      <w:r>
        <w:t>t is</w:t>
      </w:r>
      <w:r w:rsidR="00F1079D">
        <w:t xml:space="preserve"> ideal</w:t>
      </w:r>
      <w:r w:rsidRPr="00461EFB">
        <w:t xml:space="preserve"> for recording audio</w:t>
      </w:r>
      <w:r w:rsidR="00F1079D">
        <w:t>, b</w:t>
      </w:r>
      <w:r w:rsidR="00FB2D03">
        <w:t>ut is v</w:t>
      </w:r>
      <w:r w:rsidRPr="00FB2D03" w:rsidR="00FB2D03">
        <w:t>ery limited in functionality and not flexible for more complex applications.</w:t>
      </w:r>
    </w:p>
    <w:p w:rsidR="0078232D" w:rsidP="00D520F3" w:rsidRDefault="0078232D" w14:paraId="6A452183" w14:textId="102E901B">
      <w:pPr>
        <w:pStyle w:val="Kop3"/>
      </w:pPr>
      <w:bookmarkStart w:name="_Toc184808097" w:id="39"/>
      <w:r>
        <w:lastRenderedPageBreak/>
        <w:t>SME Talk</w:t>
      </w:r>
      <w:bookmarkEnd w:id="39"/>
    </w:p>
    <w:p w:rsidR="00786C8A" w:rsidP="00786C8A" w:rsidRDefault="00786C8A" w14:paraId="0D8FA40F" w14:textId="27E4C8FF">
      <w:r>
        <w:t xml:space="preserve">During </w:t>
      </w:r>
      <w:r w:rsidR="00D5353A">
        <w:t>the</w:t>
      </w:r>
      <w:r>
        <w:t xml:space="preserve"> meeting</w:t>
      </w:r>
      <w:r w:rsidR="00052FCE">
        <w:t>,</w:t>
      </w:r>
      <w:r>
        <w:t xml:space="preserve"> </w:t>
      </w:r>
      <w:r w:rsidR="00D5353A">
        <w:t>Filip</w:t>
      </w:r>
      <w:r>
        <w:t xml:space="preserve"> discussed how we can run the model locally on the microcontroller, so that it can perform calculations independently and respond directly. This minimizes the dependency on a network connection and significantly reduces the required bandwidth. The concept is that we first train the model on our server and then upload the trained version to the microcontroller.</w:t>
      </w:r>
    </w:p>
    <w:p w:rsidR="00786C8A" w:rsidP="00786C8A" w:rsidRDefault="00786C8A" w14:paraId="34DEE9D9" w14:textId="1076A277">
      <w:r>
        <w:t>A minimalist hardware setup was deliberately chosen: no display, only a speech module and the microcontroller itself. This fits the usage scenario, where only audio input and output are needed. A possible example that was mentioned is performing a speech-to-text conversion locally, where only necessary data is sent for further processing.</w:t>
      </w:r>
    </w:p>
    <w:p w:rsidR="0078232D" w:rsidP="00144C2F" w:rsidRDefault="00786C8A" w14:paraId="3181ABA4" w14:textId="3C0473EF">
      <w:r>
        <w:t>We explicitly emphasized that GDPR compliance must be a priority. This means that the microcontroller must not store any personal data, such as names and addresses. It is important to remain vigilant on this point during all development phases to prevent risks.</w:t>
      </w:r>
    </w:p>
    <w:p w:rsidR="00D520F3" w:rsidP="00D520F3" w:rsidRDefault="00D83CE1" w14:paraId="131170F0" w14:textId="51FDD027">
      <w:pPr>
        <w:pStyle w:val="Kop3"/>
      </w:pPr>
      <w:bookmarkStart w:name="_Toc184808098" w:id="40"/>
      <w:r>
        <w:t>Conclusion</w:t>
      </w:r>
      <w:bookmarkEnd w:id="40"/>
    </w:p>
    <w:p w:rsidRPr="00EF3865" w:rsidR="00EF3865" w:rsidP="00EF3865" w:rsidRDefault="004E6546" w14:paraId="727D7D7A" w14:textId="2A271174">
      <w:r>
        <w:t xml:space="preserve">We choose for </w:t>
      </w:r>
      <w:r w:rsidRPr="004E6546">
        <w:t>PyAudio</w:t>
      </w:r>
      <w:r>
        <w:t>. It</w:t>
      </w:r>
      <w:r w:rsidRPr="004E6546">
        <w:t xml:space="preserve"> is the best choice for applications that require real-time audio recording and playback. It offers a good balance between functionality and simplicity, with support for various audio formats. Although there may be some installation issues, it is the better and easier option for this project that includes speech recognition, live audio recording or audio streaming.</w:t>
      </w:r>
    </w:p>
    <w:p w:rsidRPr="00490EB3" w:rsidR="002E351F" w:rsidP="00CB02C4" w:rsidRDefault="00597AA9" w14:paraId="0CD8957B" w14:textId="619CB392">
      <w:pPr>
        <w:pStyle w:val="Headingwithoutnumber"/>
        <w:rPr>
          <w:color w:val="FFFFFF" w:themeColor="background1"/>
          <w:lang w:val="en-GB"/>
        </w:rPr>
      </w:pPr>
      <w:bookmarkStart w:name="_Toc176268308" w:id="41"/>
      <w:bookmarkStart w:name="_Toc176271064" w:id="42"/>
      <w:bookmarkStart w:name="_Toc176271170" w:id="43"/>
      <w:bookmarkStart w:name="_Toc176874576" w:id="44"/>
      <w:bookmarkStart w:name="_Toc184808099" w:id="45"/>
      <w:r>
        <w:rPr>
          <w:lang w:val="en-GB"/>
        </w:rPr>
        <w:lastRenderedPageBreak/>
        <w:t>Final c</w:t>
      </w:r>
      <w:r w:rsidRPr="00490EB3" w:rsidR="00CC2470">
        <w:rPr>
          <w:lang w:val="en-GB"/>
        </w:rPr>
        <w:t>onclusion</w:t>
      </w:r>
      <w:r w:rsidRPr="00490EB3" w:rsidR="008F175F">
        <w:rPr>
          <w:color w:val="FFFFFF" w:themeColor="background1"/>
          <w:lang w:val="en-GB"/>
        </w:rPr>
        <w:t>….</w:t>
      </w:r>
      <w:bookmarkEnd w:id="41"/>
      <w:bookmarkEnd w:id="42"/>
      <w:bookmarkEnd w:id="43"/>
      <w:bookmarkEnd w:id="44"/>
      <w:bookmarkEnd w:id="45"/>
    </w:p>
    <w:p w:rsidR="00B61B51" w:rsidP="00B61B51" w:rsidRDefault="00B61B51" w14:paraId="1586E1B0" w14:textId="044C01E8">
      <w:r>
        <w:t xml:space="preserve">The </w:t>
      </w:r>
      <w:r w:rsidR="00052FCE">
        <w:t xml:space="preserve">goal of our project is to </w:t>
      </w:r>
      <w:r>
        <w:t xml:space="preserve">achieve a balance between innovation, cost-efficiency, and scalability. The following recommendations were finalized based on </w:t>
      </w:r>
      <w:r w:rsidR="00015B9C">
        <w:t>our</w:t>
      </w:r>
      <w:r>
        <w:t xml:space="preserve"> research and SME consultations:</w:t>
      </w:r>
    </w:p>
    <w:p w:rsidR="00052FCE" w:rsidP="00B61B51" w:rsidRDefault="00B61B51" w14:paraId="24F25BDE" w14:textId="77777777">
      <w:r w:rsidRPr="00052FCE">
        <w:rPr>
          <w:b/>
          <w:bCs/>
        </w:rPr>
        <w:t>Frontend and Backend</w:t>
      </w:r>
      <w:r w:rsidR="00052FCE">
        <w:t xml:space="preserve"> </w:t>
      </w:r>
      <w:r w:rsidRPr="00052FCE" w:rsidR="00052FCE">
        <w:rPr>
          <w:b/>
          <w:bCs/>
        </w:rPr>
        <w:t>Technologies</w:t>
      </w:r>
    </w:p>
    <w:p w:rsidR="00B61B51" w:rsidP="00B61B51" w:rsidRDefault="00B61B51" w14:paraId="728CC9AB" w14:textId="09949A5B">
      <w:r>
        <w:t>Angular and C# were selected to ensure robust and unified development, leveraging their strengths in scalability and performance.</w:t>
      </w:r>
    </w:p>
    <w:p w:rsidR="00052FCE" w:rsidP="00B61B51" w:rsidRDefault="00B61B51" w14:paraId="5F678297" w14:textId="77777777">
      <w:r w:rsidRPr="00052FCE">
        <w:rPr>
          <w:b/>
          <w:bCs/>
        </w:rPr>
        <w:t>AI Solutions</w:t>
      </w:r>
    </w:p>
    <w:p w:rsidR="00B61B51" w:rsidP="00B61B51" w:rsidRDefault="00B61B51" w14:paraId="1E218FD2" w14:textId="2109BE40">
      <w:r>
        <w:t>Whisper by OpenAI, BERTje, and GoEmotions were chosen for their superior capabilities in speech and emotion recognition tailored to Dutch users.</w:t>
      </w:r>
    </w:p>
    <w:p w:rsidR="00052FCE" w:rsidP="00B61B51" w:rsidRDefault="00B61B51" w14:paraId="72E3F9DF" w14:textId="77777777">
      <w:r w:rsidRPr="00052FCE">
        <w:rPr>
          <w:b/>
          <w:bCs/>
        </w:rPr>
        <w:t>Cloud and Database</w:t>
      </w:r>
    </w:p>
    <w:p w:rsidR="00B61B51" w:rsidP="00B61B51" w:rsidRDefault="00B61B51" w14:paraId="089737F2" w14:textId="2EF5DDAB">
      <w:r>
        <w:t>MongoDB and modular cloud-hosted components, including Qdrant for vector database management, were recommended for their flexibility and scalability.</w:t>
      </w:r>
    </w:p>
    <w:p w:rsidR="00052FCE" w:rsidP="00B61B51" w:rsidRDefault="00B61B51" w14:paraId="50963255" w14:textId="77777777">
      <w:r w:rsidRPr="00052FCE">
        <w:rPr>
          <w:b/>
          <w:bCs/>
        </w:rPr>
        <w:t>Hardware</w:t>
      </w:r>
    </w:p>
    <w:p w:rsidR="00B61B51" w:rsidP="00B61B51" w:rsidRDefault="00B61B51" w14:paraId="2C49EB6C" w14:textId="379E57AC">
      <w:r>
        <w:t>Raspberry Pi with PyAudio provides a streamlined, cost-effective platform for speech-based interactions.</w:t>
      </w:r>
    </w:p>
    <w:p w:rsidRPr="00490EB3" w:rsidR="008F175F" w:rsidP="008F175F" w:rsidRDefault="00B61B51" w14:paraId="6BEB39B7" w14:textId="3B0263FE">
      <w:r>
        <w:t xml:space="preserve">These choices </w:t>
      </w:r>
      <w:r w:rsidRPr="00DE0C12">
        <w:rPr>
          <w:lang w:val="en-US"/>
        </w:rPr>
        <w:t>fulfill</w:t>
      </w:r>
      <w:r>
        <w:t xml:space="preserve"> the project's objectives by addressing critical risks, ensuring GDPR compliance, and promoting seamless user experiences. They also align with the initial project plan by delivering a clear roadmap for the realization phase. Team Benchmark remains committed to delivering a final product that meets stakeholder expectations while demonstrating technical excellence.</w:t>
      </w:r>
    </w:p>
    <w:sectPr w:rsidRPr="00490EB3" w:rsidR="008F175F" w:rsidSect="008E58B4">
      <w:headerReference w:type="default" r:id="rId46"/>
      <w:pgSz w:w="11906" w:h="16838" w:orient="portrait" w:code="9"/>
      <w:pgMar w:top="1134" w:right="1134" w:bottom="1134" w:left="1134"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Pr="00490EB3" w:rsidR="00375302" w:rsidRDefault="00375302" w14:paraId="2B6B1294" w14:textId="77777777">
      <w:r w:rsidRPr="00490EB3">
        <w:separator/>
      </w:r>
    </w:p>
  </w:endnote>
  <w:endnote w:type="continuationSeparator" w:id="0">
    <w:p w:rsidRPr="00490EB3" w:rsidR="00375302" w:rsidRDefault="00375302" w14:paraId="3B84D602" w14:textId="77777777">
      <w:r w:rsidRPr="00490E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echnic">
    <w:charset w:val="02"/>
    <w:family w:val="auto"/>
    <w:pitch w:val="variable"/>
    <w:sig w:usb0="00000000" w:usb1="10000000" w:usb2="00000000" w:usb3="00000000" w:csb0="80000000" w:csb1="00000000"/>
  </w:font>
  <w:font w:name="CommonBullets">
    <w:altName w:val="Webdings"/>
    <w:charset w:val="02"/>
    <w:family w:val="swiss"/>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490EB3" w:rsidR="007755B1" w:rsidP="007755B1" w:rsidRDefault="007755B1" w14:paraId="04847ED0" w14:textId="77777777">
    <w:pPr>
      <w:pStyle w:val="Voettekst"/>
      <w:pBdr>
        <w:top w:val="none" w:color="auto" w:sz="0" w:space="0"/>
      </w:pBdr>
      <w:tabs>
        <w:tab w:val="clear" w:pos="4536"/>
        <w:tab w:val="clear" w:pos="9072"/>
        <w:tab w:val="left" w:pos="3181"/>
      </w:tabs>
    </w:pPr>
    <w:r w:rsidRPr="00490EB3">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490EB3" w:rsidR="001C01E3" w:rsidP="001C01E3" w:rsidRDefault="001C01E3" w14:paraId="4361B571" w14:textId="77777777">
    <w:pPr>
      <w:pStyle w:val="Voettekst"/>
      <w:pBdr>
        <w:top w:val="none" w:color="auto" w:sz="0" w:space="0"/>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Pr="00490EB3" w:rsidR="00375302" w:rsidRDefault="00375302" w14:paraId="2862080D" w14:textId="77777777">
      <w:r w:rsidRPr="00490EB3">
        <w:separator/>
      </w:r>
    </w:p>
  </w:footnote>
  <w:footnote w:type="continuationSeparator" w:id="0">
    <w:p w:rsidRPr="00490EB3" w:rsidR="00375302" w:rsidRDefault="00375302" w14:paraId="2CE77E4A" w14:textId="77777777">
      <w:r w:rsidRPr="00490EB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490EB3" w:rsidR="002E351F" w:rsidRDefault="007C498C" w14:paraId="78216D5B" w14:textId="77777777">
    <w:pPr>
      <w:pStyle w:val="Koptekst"/>
      <w:rPr>
        <w:b w:val="0"/>
      </w:rPr>
    </w:pPr>
    <w:r w:rsidRPr="00490EB3">
      <w:rPr>
        <w:rStyle w:val="Paginanummer"/>
        <w:b/>
      </w:rPr>
      <w:fldChar w:fldCharType="begin"/>
    </w:r>
    <w:r w:rsidRPr="00490EB3" w:rsidR="002E351F">
      <w:rPr>
        <w:rStyle w:val="Paginanummer"/>
        <w:b/>
      </w:rPr>
      <w:instrText xml:space="preserve"> PAGE </w:instrText>
    </w:r>
    <w:r w:rsidRPr="00490EB3">
      <w:rPr>
        <w:rStyle w:val="Paginanummer"/>
        <w:b/>
      </w:rPr>
      <w:fldChar w:fldCharType="separate"/>
    </w:r>
    <w:r w:rsidRPr="00490EB3" w:rsidR="002E351F">
      <w:rPr>
        <w:rStyle w:val="Paginanummer"/>
        <w:b/>
      </w:rPr>
      <w:t>2</w:t>
    </w:r>
    <w:r w:rsidRPr="00490EB3">
      <w:rPr>
        <w:rStyle w:val="Paginanummer"/>
        <w:b/>
      </w:rPr>
      <w:fldChar w:fldCharType="end"/>
    </w:r>
    <w:r w:rsidRPr="00490EB3" w:rsidR="002E351F">
      <w:rPr>
        <w:rStyle w:val="Paginanummer"/>
      </w:rPr>
      <w:t xml:space="preserve"> </w:t>
    </w:r>
    <w:r w:rsidRPr="00490EB3" w:rsidR="002E351F">
      <w:rPr>
        <w:rStyle w:val="Paginanummer"/>
        <w:rFonts w:ascii="Symbol" w:hAnsi="Symbol" w:eastAsia="Symbol" w:cs="Symbol"/>
      </w:rPr>
      <w:t>¨</w:t>
    </w:r>
    <w:r w:rsidRPr="00490EB3" w:rsidR="002E351F">
      <w:rPr>
        <w:rStyle w:val="Paginanummer"/>
      </w:rPr>
      <w:tab/>
    </w:r>
    <w:r w:rsidRPr="00490EB3" w:rsidR="002E351F">
      <w:rPr>
        <w:rStyle w:val="Paginanummer"/>
      </w:rPr>
      <w:tab/>
    </w:r>
    <w:r w:rsidRPr="00490EB3" w:rsidR="002E351F">
      <w:rPr>
        <w:rStyle w:val="Paginanummer"/>
        <w:b/>
      </w:rPr>
      <w:t>Eindwerksjabloon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490EB3" w:rsidR="002E351F" w:rsidP="007755B1" w:rsidRDefault="002E351F" w14:paraId="3A5A4BEA" w14:textId="77777777">
    <w:pPr>
      <w:pStyle w:val="Koptekst"/>
      <w:pBdr>
        <w:bottom w:val="none" w:color="auto" w:sz="0" w:space="0"/>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490EB3" w:rsidR="00153653" w:rsidP="00153653" w:rsidRDefault="00153653" w14:paraId="5DF40D7B" w14:textId="77777777">
    <w:pPr>
      <w:pStyle w:val="Koptekst"/>
      <w:pBdr>
        <w:bottom w:val="none" w:color="auto" w:sz="0" w:space="0"/>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490EB3" w:rsidR="007755B1" w:rsidP="007755B1" w:rsidRDefault="007755B1" w14:paraId="75340B11" w14:textId="77777777">
    <w:pPr>
      <w:pStyle w:val="Koptekst"/>
      <w:pBdr>
        <w:bottom w:val="none" w:color="auto" w:sz="0" w:space="0"/>
      </w:pBdr>
      <w:rPr>
        <w:szCs w:val="18"/>
      </w:rPr>
    </w:pPr>
    <w:r w:rsidRPr="00490EB3">
      <w:tab/>
    </w:r>
    <w:r w:rsidRPr="00490EB3">
      <w:tab/>
    </w:r>
    <w:r w:rsidRPr="00490EB3">
      <w:rPr>
        <w:szCs w:val="18"/>
      </w:rPr>
      <w:fldChar w:fldCharType="begin"/>
    </w:r>
    <w:r w:rsidRPr="00490EB3">
      <w:rPr>
        <w:szCs w:val="18"/>
      </w:rPr>
      <w:instrText>PAGE   \* MERGEFORMAT</w:instrText>
    </w:r>
    <w:r w:rsidRPr="00490EB3">
      <w:rPr>
        <w:szCs w:val="18"/>
      </w:rPr>
      <w:fldChar w:fldCharType="separate"/>
    </w:r>
    <w:r w:rsidRPr="00490EB3" w:rsidR="00072B74">
      <w:rPr>
        <w:szCs w:val="18"/>
      </w:rPr>
      <w:t>4</w:t>
    </w:r>
    <w:r w:rsidRPr="00490EB3">
      <w:rPr>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07B4CF7C"/>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6848E7D6"/>
    <w:lvl w:ilvl="0">
      <w:start w:val="1"/>
      <w:numFmt w:val="decimal"/>
      <w:lvlText w:val="%1."/>
      <w:lvlJc w:val="left"/>
      <w:pPr>
        <w:tabs>
          <w:tab w:val="num" w:pos="360"/>
        </w:tabs>
        <w:ind w:left="360" w:hanging="360"/>
      </w:pPr>
    </w:lvl>
  </w:abstractNum>
  <w:abstractNum w:abstractNumId="2" w15:restartNumberingAfterBreak="0">
    <w:nsid w:val="FFFFFFFB"/>
    <w:multiLevelType w:val="multilevel"/>
    <w:tmpl w:val="D4E4C2FA"/>
    <w:lvl w:ilvl="0">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3" w15:restartNumberingAfterBreak="0">
    <w:nsid w:val="0BC07524"/>
    <w:multiLevelType w:val="multilevel"/>
    <w:tmpl w:val="0413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BDF0D84"/>
    <w:multiLevelType w:val="hybridMultilevel"/>
    <w:tmpl w:val="504864D8"/>
    <w:lvl w:ilvl="0" w:tplc="B4C46AB0">
      <w:numFmt w:val="bullet"/>
      <w:lvlText w:val="-"/>
      <w:lvlJc w:val="left"/>
      <w:pPr>
        <w:ind w:left="355" w:hanging="360"/>
      </w:pPr>
      <w:rPr>
        <w:rFonts w:hint="default" w:ascii="Arial" w:hAnsi="Arial" w:eastAsia="Times New Roman" w:cs="Arial"/>
      </w:rPr>
    </w:lvl>
    <w:lvl w:ilvl="1" w:tplc="08090003">
      <w:start w:val="1"/>
      <w:numFmt w:val="bullet"/>
      <w:lvlText w:val="o"/>
      <w:lvlJc w:val="left"/>
      <w:pPr>
        <w:ind w:left="1075" w:hanging="360"/>
      </w:pPr>
      <w:rPr>
        <w:rFonts w:hint="default" w:ascii="Courier New" w:hAnsi="Courier New" w:cs="Courier New"/>
      </w:rPr>
    </w:lvl>
    <w:lvl w:ilvl="2" w:tplc="08090005" w:tentative="1">
      <w:start w:val="1"/>
      <w:numFmt w:val="bullet"/>
      <w:lvlText w:val=""/>
      <w:lvlJc w:val="left"/>
      <w:pPr>
        <w:ind w:left="1795" w:hanging="360"/>
      </w:pPr>
      <w:rPr>
        <w:rFonts w:hint="default" w:ascii="Wingdings" w:hAnsi="Wingdings"/>
      </w:rPr>
    </w:lvl>
    <w:lvl w:ilvl="3" w:tplc="08090001" w:tentative="1">
      <w:start w:val="1"/>
      <w:numFmt w:val="bullet"/>
      <w:lvlText w:val=""/>
      <w:lvlJc w:val="left"/>
      <w:pPr>
        <w:ind w:left="2515" w:hanging="360"/>
      </w:pPr>
      <w:rPr>
        <w:rFonts w:hint="default" w:ascii="Symbol" w:hAnsi="Symbol"/>
      </w:rPr>
    </w:lvl>
    <w:lvl w:ilvl="4" w:tplc="08090003" w:tentative="1">
      <w:start w:val="1"/>
      <w:numFmt w:val="bullet"/>
      <w:lvlText w:val="o"/>
      <w:lvlJc w:val="left"/>
      <w:pPr>
        <w:ind w:left="3235" w:hanging="360"/>
      </w:pPr>
      <w:rPr>
        <w:rFonts w:hint="default" w:ascii="Courier New" w:hAnsi="Courier New" w:cs="Courier New"/>
      </w:rPr>
    </w:lvl>
    <w:lvl w:ilvl="5" w:tplc="08090005" w:tentative="1">
      <w:start w:val="1"/>
      <w:numFmt w:val="bullet"/>
      <w:lvlText w:val=""/>
      <w:lvlJc w:val="left"/>
      <w:pPr>
        <w:ind w:left="3955" w:hanging="360"/>
      </w:pPr>
      <w:rPr>
        <w:rFonts w:hint="default" w:ascii="Wingdings" w:hAnsi="Wingdings"/>
      </w:rPr>
    </w:lvl>
    <w:lvl w:ilvl="6" w:tplc="08090001" w:tentative="1">
      <w:start w:val="1"/>
      <w:numFmt w:val="bullet"/>
      <w:lvlText w:val=""/>
      <w:lvlJc w:val="left"/>
      <w:pPr>
        <w:ind w:left="4675" w:hanging="360"/>
      </w:pPr>
      <w:rPr>
        <w:rFonts w:hint="default" w:ascii="Symbol" w:hAnsi="Symbol"/>
      </w:rPr>
    </w:lvl>
    <w:lvl w:ilvl="7" w:tplc="08090003" w:tentative="1">
      <w:start w:val="1"/>
      <w:numFmt w:val="bullet"/>
      <w:lvlText w:val="o"/>
      <w:lvlJc w:val="left"/>
      <w:pPr>
        <w:ind w:left="5395" w:hanging="360"/>
      </w:pPr>
      <w:rPr>
        <w:rFonts w:hint="default" w:ascii="Courier New" w:hAnsi="Courier New" w:cs="Courier New"/>
      </w:rPr>
    </w:lvl>
    <w:lvl w:ilvl="8" w:tplc="08090005" w:tentative="1">
      <w:start w:val="1"/>
      <w:numFmt w:val="bullet"/>
      <w:lvlText w:val=""/>
      <w:lvlJc w:val="left"/>
      <w:pPr>
        <w:ind w:left="6115" w:hanging="360"/>
      </w:pPr>
      <w:rPr>
        <w:rFonts w:hint="default" w:ascii="Wingdings" w:hAnsi="Wingdings"/>
      </w:rPr>
    </w:lvl>
  </w:abstractNum>
  <w:abstractNum w:abstractNumId="5" w15:restartNumberingAfterBreak="0">
    <w:nsid w:val="0E150040"/>
    <w:multiLevelType w:val="multilevel"/>
    <w:tmpl w:val="0413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5DA0CC2"/>
    <w:multiLevelType w:val="multilevel"/>
    <w:tmpl w:val="2AC40974"/>
    <w:lvl w:ilvl="0">
      <w:start w:val="1"/>
      <w:numFmt w:val="bullet"/>
      <w:pStyle w:val="Standaardopsomming"/>
      <w:lvlText w:val=""/>
      <w:lvlJc w:val="left"/>
      <w:pPr>
        <w:tabs>
          <w:tab w:val="num" w:pos="360"/>
        </w:tabs>
        <w:ind w:left="360" w:hanging="360"/>
      </w:pPr>
      <w:rPr>
        <w:rFonts w:hint="default" w:ascii="Symbol" w:hAnsi="Symbol"/>
      </w:rPr>
    </w:lvl>
    <w:lvl w:ilvl="1">
      <w:start w:val="5"/>
      <w:numFmt w:val="bullet"/>
      <w:lvlText w:val="▪"/>
      <w:lvlJc w:val="left"/>
      <w:pPr>
        <w:tabs>
          <w:tab w:val="num" w:pos="907"/>
        </w:tabs>
        <w:ind w:left="907" w:hanging="453"/>
      </w:pPr>
      <w:rPr>
        <w:rFonts w:hint="default" w:ascii="Times New Roman" w:cs="Times New Roman"/>
      </w:rPr>
    </w:lvl>
    <w:lvl w:ilvl="2">
      <w:start w:val="1"/>
      <w:numFmt w:val="bullet"/>
      <w:lvlText w:val=""/>
      <w:lvlJc w:val="left"/>
      <w:pPr>
        <w:tabs>
          <w:tab w:val="num" w:pos="1304"/>
        </w:tabs>
        <w:ind w:left="1304" w:hanging="397"/>
      </w:pPr>
      <w:rPr>
        <w:rFonts w:hint="default" w:ascii="Technic" w:hAnsi="Technic"/>
      </w:rPr>
    </w:lvl>
    <w:lvl w:ilvl="3">
      <w:start w:val="1"/>
      <w:numFmt w:val="none"/>
      <w:lvlText w:val="%1.%2.%3.%4"/>
      <w:lvlJc w:val="left"/>
      <w:pPr>
        <w:tabs>
          <w:tab w:val="num" w:pos="864"/>
        </w:tabs>
        <w:ind w:left="864" w:hanging="864"/>
      </w:pPr>
      <w:rPr>
        <w:rFonts w:hint="default"/>
      </w:rPr>
    </w:lvl>
    <w:lvl w:ilvl="4">
      <w:start w:val="1"/>
      <w:numFmt w:val="decimal"/>
      <w:lvlText w:val="%1.%2.%3.%4.%5"/>
      <w:lvlJc w:val="left"/>
      <w:pPr>
        <w:tabs>
          <w:tab w:val="num" w:pos="1800"/>
        </w:tabs>
        <w:ind w:left="1008" w:hanging="1008"/>
      </w:pPr>
      <w:rPr>
        <w:rFonts w:hint="default"/>
      </w:rPr>
    </w:lvl>
    <w:lvl w:ilvl="5">
      <w:start w:val="1"/>
      <w:numFmt w:val="decimal"/>
      <w:lvlText w:val="%1.%2.%3.%4.%5.%6"/>
      <w:lvlJc w:val="left"/>
      <w:pPr>
        <w:tabs>
          <w:tab w:val="num" w:pos="1800"/>
        </w:tabs>
        <w:ind w:left="1152" w:hanging="1152"/>
      </w:pPr>
      <w:rPr>
        <w:rFonts w:hint="default"/>
      </w:rPr>
    </w:lvl>
    <w:lvl w:ilvl="6">
      <w:start w:val="1"/>
      <w:numFmt w:val="decimal"/>
      <w:lvlText w:val="%1.%2.%3.%4.%5.%6.%7"/>
      <w:lvlJc w:val="left"/>
      <w:pPr>
        <w:tabs>
          <w:tab w:val="num" w:pos="2160"/>
        </w:tabs>
        <w:ind w:left="1296" w:hanging="1296"/>
      </w:pPr>
      <w:rPr>
        <w:rFonts w:hint="default"/>
      </w:rPr>
    </w:lvl>
    <w:lvl w:ilvl="7">
      <w:start w:val="1"/>
      <w:numFmt w:val="decimal"/>
      <w:lvlText w:val="%1.%2.%3.%4.%5.%6.%7.%8"/>
      <w:lvlJc w:val="left"/>
      <w:pPr>
        <w:tabs>
          <w:tab w:val="num" w:pos="2520"/>
        </w:tabs>
        <w:ind w:left="1440" w:hanging="1440"/>
      </w:pPr>
      <w:rPr>
        <w:rFonts w:hint="default"/>
      </w:rPr>
    </w:lvl>
    <w:lvl w:ilvl="8">
      <w:start w:val="1"/>
      <w:numFmt w:val="decimal"/>
      <w:lvlText w:val="%1.%2.%3.%4.%5.%6.%7.%8.%9"/>
      <w:lvlJc w:val="left"/>
      <w:pPr>
        <w:tabs>
          <w:tab w:val="num" w:pos="2880"/>
        </w:tabs>
        <w:ind w:left="1584" w:hanging="1584"/>
      </w:pPr>
      <w:rPr>
        <w:rFonts w:hint="default"/>
      </w:rPr>
    </w:lvl>
  </w:abstractNum>
  <w:abstractNum w:abstractNumId="7" w15:restartNumberingAfterBreak="0">
    <w:nsid w:val="1B775A43"/>
    <w:multiLevelType w:val="singleLevel"/>
    <w:tmpl w:val="2B40BE7A"/>
    <w:lvl w:ilvl="0">
      <w:start w:val="1"/>
      <w:numFmt w:val="bullet"/>
      <w:lvlText w:val=""/>
      <w:lvlJc w:val="left"/>
      <w:pPr>
        <w:tabs>
          <w:tab w:val="num" w:pos="360"/>
        </w:tabs>
        <w:ind w:left="340" w:hanging="340"/>
      </w:pPr>
      <w:rPr>
        <w:rFonts w:hint="default" w:ascii="Symbol" w:hAnsi="Symbol"/>
      </w:rPr>
    </w:lvl>
  </w:abstractNum>
  <w:abstractNum w:abstractNumId="8" w15:restartNumberingAfterBreak="0">
    <w:nsid w:val="1FC750DB"/>
    <w:multiLevelType w:val="multilevel"/>
    <w:tmpl w:val="B9EAE72C"/>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985"/>
        </w:tabs>
        <w:ind w:left="1985" w:hanging="1985"/>
      </w:pPr>
      <w:rPr>
        <w:rFonts w:hint="default"/>
      </w:rPr>
    </w:lvl>
    <w:lvl w:ilvl="3">
      <w:start w:val="1"/>
      <w:numFmt w:val="decimal"/>
      <w:lvlText w:val="%1.%2.%3.%4"/>
      <w:lvlJc w:val="left"/>
      <w:pPr>
        <w:tabs>
          <w:tab w:val="num" w:pos="1985"/>
        </w:tabs>
        <w:ind w:left="1985" w:hanging="1985"/>
      </w:pPr>
      <w:rPr>
        <w:rFonts w:hint="default"/>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20620A29"/>
    <w:multiLevelType w:val="singleLevel"/>
    <w:tmpl w:val="0413000F"/>
    <w:lvl w:ilvl="0">
      <w:start w:val="1"/>
      <w:numFmt w:val="decimal"/>
      <w:lvlText w:val="%1."/>
      <w:lvlJc w:val="left"/>
      <w:pPr>
        <w:tabs>
          <w:tab w:val="num" w:pos="360"/>
        </w:tabs>
        <w:ind w:left="360" w:hanging="360"/>
      </w:pPr>
    </w:lvl>
  </w:abstractNum>
  <w:abstractNum w:abstractNumId="10" w15:restartNumberingAfterBreak="0">
    <w:nsid w:val="2C8E0192"/>
    <w:multiLevelType w:val="multilevel"/>
    <w:tmpl w:val="7ACC517E"/>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985"/>
        </w:tabs>
        <w:ind w:left="1985" w:hanging="1985"/>
      </w:pPr>
      <w:rPr>
        <w:rFonts w:hint="default"/>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33E753BD"/>
    <w:multiLevelType w:val="hybridMultilevel"/>
    <w:tmpl w:val="17FC9910"/>
    <w:lvl w:ilvl="0" w:tplc="0813000F">
      <w:start w:val="1"/>
      <w:numFmt w:val="decimal"/>
      <w:lvlText w:val="%1."/>
      <w:lvlJc w:val="left"/>
      <w:pPr>
        <w:ind w:left="720" w:hanging="360"/>
      </w:pPr>
    </w:lvl>
    <w:lvl w:ilvl="1" w:tplc="08130001">
      <w:start w:val="1"/>
      <w:numFmt w:val="bullet"/>
      <w:lvlText w:val=""/>
      <w:lvlJc w:val="left"/>
      <w:pPr>
        <w:ind w:left="1440" w:hanging="360"/>
      </w:pPr>
      <w:rPr>
        <w:rFonts w:hint="default" w:ascii="Symbol" w:hAnsi="Symbol"/>
      </w:r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15:restartNumberingAfterBreak="0">
    <w:nsid w:val="3FCA6F92"/>
    <w:multiLevelType w:val="multilevel"/>
    <w:tmpl w:val="0413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4AC3644"/>
    <w:multiLevelType w:val="hybridMultilevel"/>
    <w:tmpl w:val="A1248B32"/>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14" w15:restartNumberingAfterBreak="0">
    <w:nsid w:val="499B7F60"/>
    <w:multiLevelType w:val="hybridMultilevel"/>
    <w:tmpl w:val="3E8AC3F0"/>
    <w:lvl w:ilvl="0" w:tplc="08130001">
      <w:start w:val="1"/>
      <w:numFmt w:val="bullet"/>
      <w:lvlText w:val=""/>
      <w:lvlJc w:val="left"/>
      <w:pPr>
        <w:ind w:left="720" w:hanging="360"/>
      </w:pPr>
      <w:rPr>
        <w:rFonts w:hint="default" w:ascii="Symbol" w:hAnsi="Symbol"/>
      </w:rPr>
    </w:lvl>
    <w:lvl w:ilvl="1" w:tplc="08130003">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15" w15:restartNumberingAfterBreak="0">
    <w:nsid w:val="4A485EBE"/>
    <w:multiLevelType w:val="multilevel"/>
    <w:tmpl w:val="B4DE3C18"/>
    <w:lvl w:ilvl="0">
      <w:start w:val="3"/>
      <w:numFmt w:val="bullet"/>
      <w:lvlText w:val=""/>
      <w:lvlJc w:val="left"/>
      <w:pPr>
        <w:tabs>
          <w:tab w:val="num" w:pos="432"/>
        </w:tabs>
        <w:ind w:left="432" w:hanging="432"/>
      </w:pPr>
      <w:rPr>
        <w:rFonts w:hint="default" w:ascii="CommonBullets" w:hAnsi="CommonBullets"/>
      </w:rPr>
    </w:lvl>
    <w:lvl w:ilvl="1">
      <w:start w:val="5"/>
      <w:numFmt w:val="bullet"/>
      <w:lvlText w:val=""/>
      <w:lvlJc w:val="left"/>
      <w:pPr>
        <w:tabs>
          <w:tab w:val="num" w:pos="576"/>
        </w:tabs>
        <w:ind w:left="576" w:hanging="576"/>
      </w:pPr>
      <w:rPr>
        <w:rFonts w:hint="default" w:ascii="CommonBullets" w:hAnsi="Garamond"/>
      </w:rPr>
    </w:lvl>
    <w:lvl w:ilvl="2">
      <w:start w:val="1"/>
      <w:numFmt w:val="bullet"/>
      <w:lvlText w:val=""/>
      <w:lvlJc w:val="left"/>
      <w:pPr>
        <w:tabs>
          <w:tab w:val="num" w:pos="720"/>
        </w:tabs>
        <w:ind w:left="720" w:hanging="720"/>
      </w:pPr>
      <w:rPr>
        <w:rFonts w:hint="default" w:ascii="CommonBullets" w:hAnsi="CommonBullets"/>
      </w:rPr>
    </w:lvl>
    <w:lvl w:ilvl="3">
      <w:start w:val="1"/>
      <w:numFmt w:val="decimal"/>
      <w:lvlText w:val="%1.%2.%3.%4"/>
      <w:lvlJc w:val="left"/>
      <w:pPr>
        <w:tabs>
          <w:tab w:val="num" w:pos="1440"/>
        </w:tabs>
        <w:ind w:left="864" w:hanging="864"/>
      </w:pPr>
    </w:lvl>
    <w:lvl w:ilvl="4">
      <w:start w:val="1"/>
      <w:numFmt w:val="decimal"/>
      <w:lvlText w:val="%1.%2.%3.%4.%5"/>
      <w:lvlJc w:val="left"/>
      <w:pPr>
        <w:tabs>
          <w:tab w:val="num" w:pos="1800"/>
        </w:tabs>
        <w:ind w:left="1008" w:hanging="1008"/>
      </w:pPr>
    </w:lvl>
    <w:lvl w:ilvl="5">
      <w:start w:val="1"/>
      <w:numFmt w:val="decimal"/>
      <w:lvlText w:val="%1.%2.%3.%4.%5.%6"/>
      <w:lvlJc w:val="left"/>
      <w:pPr>
        <w:tabs>
          <w:tab w:val="num" w:pos="1800"/>
        </w:tabs>
        <w:ind w:left="1152" w:hanging="1152"/>
      </w:pPr>
    </w:lvl>
    <w:lvl w:ilvl="6">
      <w:start w:val="1"/>
      <w:numFmt w:val="decimal"/>
      <w:lvlText w:val="%1.%2.%3.%4.%5.%6.%7"/>
      <w:lvlJc w:val="left"/>
      <w:pPr>
        <w:tabs>
          <w:tab w:val="num" w:pos="2160"/>
        </w:tabs>
        <w:ind w:left="1296" w:hanging="1296"/>
      </w:pPr>
    </w:lvl>
    <w:lvl w:ilvl="7">
      <w:start w:val="1"/>
      <w:numFmt w:val="decimal"/>
      <w:lvlText w:val="%1.%2.%3.%4.%5.%6.%7.%8"/>
      <w:lvlJc w:val="left"/>
      <w:pPr>
        <w:tabs>
          <w:tab w:val="num" w:pos="2520"/>
        </w:tabs>
        <w:ind w:left="1440" w:hanging="1440"/>
      </w:pPr>
    </w:lvl>
    <w:lvl w:ilvl="8">
      <w:start w:val="1"/>
      <w:numFmt w:val="decimal"/>
      <w:lvlText w:val="%1.%2.%3.%4.%5.%6.%7.%8.%9"/>
      <w:lvlJc w:val="left"/>
      <w:pPr>
        <w:tabs>
          <w:tab w:val="num" w:pos="2880"/>
        </w:tabs>
        <w:ind w:left="1584" w:hanging="1584"/>
      </w:pPr>
    </w:lvl>
  </w:abstractNum>
  <w:abstractNum w:abstractNumId="16" w15:restartNumberingAfterBreak="0">
    <w:nsid w:val="4C0F1542"/>
    <w:multiLevelType w:val="multilevel"/>
    <w:tmpl w:val="FDBA84D6"/>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985"/>
        </w:tabs>
        <w:ind w:left="1985" w:hanging="1985"/>
      </w:pPr>
      <w:rPr>
        <w:rFonts w:hint="default"/>
      </w:rPr>
    </w:lvl>
    <w:lvl w:ilvl="2">
      <w:start w:val="1"/>
      <w:numFmt w:val="decimal"/>
      <w:lvlText w:val="%1.%2.%3"/>
      <w:lvlJc w:val="left"/>
      <w:pPr>
        <w:tabs>
          <w:tab w:val="num" w:pos="1985"/>
        </w:tabs>
        <w:ind w:left="1985" w:hanging="1985"/>
      </w:pPr>
      <w:rPr>
        <w:rFonts w:hint="default"/>
      </w:rPr>
    </w:lvl>
    <w:lvl w:ilvl="3">
      <w:start w:val="1"/>
      <w:numFmt w:val="decimal"/>
      <w:lvlText w:val="%1.%2.%3.%4"/>
      <w:lvlJc w:val="left"/>
      <w:pPr>
        <w:tabs>
          <w:tab w:val="num" w:pos="1985"/>
        </w:tabs>
        <w:ind w:left="1985" w:hanging="1985"/>
      </w:pPr>
      <w:rPr>
        <w:rFonts w:hint="default"/>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8A335F3"/>
    <w:multiLevelType w:val="singleLevel"/>
    <w:tmpl w:val="2B40BE7A"/>
    <w:lvl w:ilvl="0">
      <w:start w:val="1"/>
      <w:numFmt w:val="bullet"/>
      <w:lvlText w:val=""/>
      <w:lvlJc w:val="left"/>
      <w:pPr>
        <w:tabs>
          <w:tab w:val="num" w:pos="360"/>
        </w:tabs>
        <w:ind w:left="340" w:hanging="340"/>
      </w:pPr>
      <w:rPr>
        <w:rFonts w:hint="default" w:ascii="Symbol" w:hAnsi="Symbol"/>
      </w:rPr>
    </w:lvl>
  </w:abstractNum>
  <w:abstractNum w:abstractNumId="18" w15:restartNumberingAfterBreak="0">
    <w:nsid w:val="594873F7"/>
    <w:multiLevelType w:val="multilevel"/>
    <w:tmpl w:val="7C82EFCA"/>
    <w:lvl w:ilvl="0">
      <w:start w:val="1"/>
      <w:numFmt w:val="decimal"/>
      <w:pStyle w:val="Kop1"/>
      <w:lvlText w:val="%1"/>
      <w:lvlJc w:val="left"/>
      <w:pPr>
        <w:tabs>
          <w:tab w:val="num" w:pos="1021"/>
        </w:tabs>
        <w:ind w:left="1021" w:hanging="1021"/>
      </w:pPr>
      <w:rPr>
        <w:rFonts w:hint="default"/>
      </w:rPr>
    </w:lvl>
    <w:lvl w:ilvl="1">
      <w:start w:val="1"/>
      <w:numFmt w:val="decimal"/>
      <w:pStyle w:val="Kop2"/>
      <w:lvlText w:val="%1.%2"/>
      <w:lvlJc w:val="left"/>
      <w:pPr>
        <w:tabs>
          <w:tab w:val="num" w:pos="1021"/>
        </w:tabs>
        <w:ind w:left="1021" w:hanging="1021"/>
      </w:pPr>
      <w:rPr>
        <w:rFonts w:hint="default"/>
      </w:rPr>
    </w:lvl>
    <w:lvl w:ilvl="2">
      <w:start w:val="1"/>
      <w:numFmt w:val="decimal"/>
      <w:pStyle w:val="Kop3"/>
      <w:lvlText w:val="%1.%2.%3"/>
      <w:lvlJc w:val="left"/>
      <w:pPr>
        <w:tabs>
          <w:tab w:val="num" w:pos="1021"/>
        </w:tabs>
        <w:ind w:left="1021" w:hanging="1021"/>
      </w:pPr>
      <w:rPr>
        <w:rFonts w:hint="default"/>
      </w:rPr>
    </w:lvl>
    <w:lvl w:ilvl="3">
      <w:start w:val="1"/>
      <w:numFmt w:val="decimal"/>
      <w:pStyle w:val="Kop4"/>
      <w:lvlText w:val="%1.%2.%3.%4"/>
      <w:lvlJc w:val="left"/>
      <w:pPr>
        <w:tabs>
          <w:tab w:val="num" w:pos="1021"/>
        </w:tabs>
        <w:ind w:left="1021" w:hanging="1021"/>
      </w:pPr>
      <w:rPr>
        <w:rFonts w:hint="default"/>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5C7B1DEC"/>
    <w:multiLevelType w:val="singleLevel"/>
    <w:tmpl w:val="0413000F"/>
    <w:lvl w:ilvl="0">
      <w:start w:val="1"/>
      <w:numFmt w:val="decimal"/>
      <w:lvlText w:val="%1."/>
      <w:lvlJc w:val="left"/>
      <w:pPr>
        <w:tabs>
          <w:tab w:val="num" w:pos="360"/>
        </w:tabs>
        <w:ind w:left="360" w:hanging="360"/>
      </w:pPr>
    </w:lvl>
  </w:abstractNum>
  <w:abstractNum w:abstractNumId="20" w15:restartNumberingAfterBreak="0">
    <w:nsid w:val="5FD12571"/>
    <w:multiLevelType w:val="multilevel"/>
    <w:tmpl w:val="0413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7206382"/>
    <w:multiLevelType w:val="multilevel"/>
    <w:tmpl w:val="0413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E6C37A4"/>
    <w:multiLevelType w:val="singleLevel"/>
    <w:tmpl w:val="0413000F"/>
    <w:lvl w:ilvl="0">
      <w:start w:val="1"/>
      <w:numFmt w:val="decimal"/>
      <w:lvlText w:val="%1."/>
      <w:lvlJc w:val="left"/>
      <w:pPr>
        <w:tabs>
          <w:tab w:val="num" w:pos="360"/>
        </w:tabs>
        <w:ind w:left="360" w:hanging="360"/>
      </w:pPr>
    </w:lvl>
  </w:abstractNum>
  <w:num w:numId="1" w16cid:durableId="522672542">
    <w:abstractNumId w:val="16"/>
  </w:num>
  <w:num w:numId="2" w16cid:durableId="1824657808">
    <w:abstractNumId w:val="0"/>
  </w:num>
  <w:num w:numId="3" w16cid:durableId="436951993">
    <w:abstractNumId w:val="8"/>
  </w:num>
  <w:num w:numId="4" w16cid:durableId="596400859">
    <w:abstractNumId w:val="10"/>
  </w:num>
  <w:num w:numId="5" w16cid:durableId="1403988511">
    <w:abstractNumId w:val="18"/>
  </w:num>
  <w:num w:numId="6" w16cid:durableId="781613780">
    <w:abstractNumId w:val="1"/>
  </w:num>
  <w:num w:numId="7" w16cid:durableId="132600655">
    <w:abstractNumId w:val="15"/>
  </w:num>
  <w:num w:numId="8" w16cid:durableId="105588362">
    <w:abstractNumId w:val="18"/>
  </w:num>
  <w:num w:numId="9" w16cid:durableId="981615415">
    <w:abstractNumId w:val="2"/>
  </w:num>
  <w:num w:numId="10" w16cid:durableId="585653499">
    <w:abstractNumId w:val="17"/>
  </w:num>
  <w:num w:numId="11" w16cid:durableId="232663644">
    <w:abstractNumId w:val="22"/>
  </w:num>
  <w:num w:numId="12" w16cid:durableId="1957058660">
    <w:abstractNumId w:val="19"/>
  </w:num>
  <w:num w:numId="13" w16cid:durableId="2099673325">
    <w:abstractNumId w:val="9"/>
  </w:num>
  <w:num w:numId="14" w16cid:durableId="1995645100">
    <w:abstractNumId w:val="7"/>
  </w:num>
  <w:num w:numId="15" w16cid:durableId="229728502">
    <w:abstractNumId w:val="6"/>
  </w:num>
  <w:num w:numId="16" w16cid:durableId="1293445186">
    <w:abstractNumId w:val="6"/>
  </w:num>
  <w:num w:numId="17" w16cid:durableId="660432373">
    <w:abstractNumId w:val="12"/>
  </w:num>
  <w:num w:numId="18" w16cid:durableId="284623581">
    <w:abstractNumId w:val="3"/>
  </w:num>
  <w:num w:numId="19" w16cid:durableId="688528051">
    <w:abstractNumId w:val="20"/>
  </w:num>
  <w:num w:numId="20" w16cid:durableId="639382905">
    <w:abstractNumId w:val="21"/>
  </w:num>
  <w:num w:numId="21" w16cid:durableId="355153974">
    <w:abstractNumId w:val="5"/>
  </w:num>
  <w:num w:numId="22" w16cid:durableId="1292204024">
    <w:abstractNumId w:val="18"/>
  </w:num>
  <w:num w:numId="23" w16cid:durableId="1601720966">
    <w:abstractNumId w:val="18"/>
  </w:num>
  <w:num w:numId="24" w16cid:durableId="1002854684">
    <w:abstractNumId w:val="14"/>
  </w:num>
  <w:num w:numId="25" w16cid:durableId="1469009492">
    <w:abstractNumId w:val="13"/>
  </w:num>
  <w:num w:numId="26" w16cid:durableId="1385711308">
    <w:abstractNumId w:val="11"/>
  </w:num>
  <w:num w:numId="27" w16cid:durableId="21122402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D61"/>
    <w:rsid w:val="00001470"/>
    <w:rsid w:val="000054A8"/>
    <w:rsid w:val="00006AAF"/>
    <w:rsid w:val="00015B9C"/>
    <w:rsid w:val="00030DC3"/>
    <w:rsid w:val="000475FF"/>
    <w:rsid w:val="00052FCE"/>
    <w:rsid w:val="00070AFA"/>
    <w:rsid w:val="00072B74"/>
    <w:rsid w:val="00076C2A"/>
    <w:rsid w:val="00080953"/>
    <w:rsid w:val="00087ED7"/>
    <w:rsid w:val="00093938"/>
    <w:rsid w:val="00093F22"/>
    <w:rsid w:val="0009581A"/>
    <w:rsid w:val="000C51EA"/>
    <w:rsid w:val="000D0866"/>
    <w:rsid w:val="000D35F4"/>
    <w:rsid w:val="000D56B3"/>
    <w:rsid w:val="000E03B7"/>
    <w:rsid w:val="000E0FA0"/>
    <w:rsid w:val="000E3B90"/>
    <w:rsid w:val="00105B6C"/>
    <w:rsid w:val="00111F7E"/>
    <w:rsid w:val="00117E4F"/>
    <w:rsid w:val="00124FBF"/>
    <w:rsid w:val="001359F3"/>
    <w:rsid w:val="00144C2F"/>
    <w:rsid w:val="00153653"/>
    <w:rsid w:val="0015380C"/>
    <w:rsid w:val="00153CA0"/>
    <w:rsid w:val="00155D8C"/>
    <w:rsid w:val="0016149B"/>
    <w:rsid w:val="00166A6F"/>
    <w:rsid w:val="00166BB3"/>
    <w:rsid w:val="00170F23"/>
    <w:rsid w:val="00174F1E"/>
    <w:rsid w:val="001762BB"/>
    <w:rsid w:val="00176D5C"/>
    <w:rsid w:val="00183D7C"/>
    <w:rsid w:val="00190C6E"/>
    <w:rsid w:val="00190E09"/>
    <w:rsid w:val="00195432"/>
    <w:rsid w:val="001A6A52"/>
    <w:rsid w:val="001B52E7"/>
    <w:rsid w:val="001B7D52"/>
    <w:rsid w:val="001C01E3"/>
    <w:rsid w:val="001C03F1"/>
    <w:rsid w:val="001C1F91"/>
    <w:rsid w:val="001C732B"/>
    <w:rsid w:val="001D573B"/>
    <w:rsid w:val="001D62A5"/>
    <w:rsid w:val="001F4BEC"/>
    <w:rsid w:val="00200C93"/>
    <w:rsid w:val="00231624"/>
    <w:rsid w:val="00244797"/>
    <w:rsid w:val="002526EF"/>
    <w:rsid w:val="002637F8"/>
    <w:rsid w:val="00266A47"/>
    <w:rsid w:val="002744D6"/>
    <w:rsid w:val="002818E1"/>
    <w:rsid w:val="002865BE"/>
    <w:rsid w:val="00287B2E"/>
    <w:rsid w:val="00287E82"/>
    <w:rsid w:val="00291F78"/>
    <w:rsid w:val="002A0152"/>
    <w:rsid w:val="002B2082"/>
    <w:rsid w:val="002D02CE"/>
    <w:rsid w:val="002D3F6C"/>
    <w:rsid w:val="002D738F"/>
    <w:rsid w:val="002E0AFF"/>
    <w:rsid w:val="002E24B4"/>
    <w:rsid w:val="002E351F"/>
    <w:rsid w:val="002E63F2"/>
    <w:rsid w:val="00300B4D"/>
    <w:rsid w:val="00317421"/>
    <w:rsid w:val="00326481"/>
    <w:rsid w:val="00340B4C"/>
    <w:rsid w:val="00346326"/>
    <w:rsid w:val="003469AF"/>
    <w:rsid w:val="0035103C"/>
    <w:rsid w:val="003739A1"/>
    <w:rsid w:val="00374362"/>
    <w:rsid w:val="00375302"/>
    <w:rsid w:val="00397B1A"/>
    <w:rsid w:val="003A30DA"/>
    <w:rsid w:val="003B461A"/>
    <w:rsid w:val="003B492A"/>
    <w:rsid w:val="003B7573"/>
    <w:rsid w:val="003D077B"/>
    <w:rsid w:val="003E02F7"/>
    <w:rsid w:val="003E3008"/>
    <w:rsid w:val="003E55CE"/>
    <w:rsid w:val="003E5CDE"/>
    <w:rsid w:val="0040402C"/>
    <w:rsid w:val="00405765"/>
    <w:rsid w:val="00411DA2"/>
    <w:rsid w:val="00424212"/>
    <w:rsid w:val="004271D6"/>
    <w:rsid w:val="004272B9"/>
    <w:rsid w:val="00440644"/>
    <w:rsid w:val="00440E9A"/>
    <w:rsid w:val="00446414"/>
    <w:rsid w:val="00456507"/>
    <w:rsid w:val="00461A75"/>
    <w:rsid w:val="00461EFB"/>
    <w:rsid w:val="0046263C"/>
    <w:rsid w:val="00490EB3"/>
    <w:rsid w:val="00491A7A"/>
    <w:rsid w:val="0049439F"/>
    <w:rsid w:val="004A055D"/>
    <w:rsid w:val="004A241C"/>
    <w:rsid w:val="004A2594"/>
    <w:rsid w:val="004C56B0"/>
    <w:rsid w:val="004E1990"/>
    <w:rsid w:val="004E6546"/>
    <w:rsid w:val="004F18A0"/>
    <w:rsid w:val="004F317B"/>
    <w:rsid w:val="004F6764"/>
    <w:rsid w:val="00502C53"/>
    <w:rsid w:val="00507314"/>
    <w:rsid w:val="00511C56"/>
    <w:rsid w:val="00527626"/>
    <w:rsid w:val="00533AE0"/>
    <w:rsid w:val="00535E9E"/>
    <w:rsid w:val="00543710"/>
    <w:rsid w:val="00544107"/>
    <w:rsid w:val="005628DD"/>
    <w:rsid w:val="00564B9D"/>
    <w:rsid w:val="00566678"/>
    <w:rsid w:val="005737CD"/>
    <w:rsid w:val="0059773C"/>
    <w:rsid w:val="00597AA9"/>
    <w:rsid w:val="005A58C8"/>
    <w:rsid w:val="005A6BB0"/>
    <w:rsid w:val="005B7558"/>
    <w:rsid w:val="005E57C0"/>
    <w:rsid w:val="005E77D9"/>
    <w:rsid w:val="005E7F83"/>
    <w:rsid w:val="005F1B5E"/>
    <w:rsid w:val="005F4D61"/>
    <w:rsid w:val="006161E6"/>
    <w:rsid w:val="00617173"/>
    <w:rsid w:val="0062048C"/>
    <w:rsid w:val="00652404"/>
    <w:rsid w:val="00670772"/>
    <w:rsid w:val="00670F31"/>
    <w:rsid w:val="0068399F"/>
    <w:rsid w:val="00690B26"/>
    <w:rsid w:val="00693E7D"/>
    <w:rsid w:val="00697CC4"/>
    <w:rsid w:val="006A2354"/>
    <w:rsid w:val="006A5AF7"/>
    <w:rsid w:val="006A7947"/>
    <w:rsid w:val="006B0F87"/>
    <w:rsid w:val="006C77BA"/>
    <w:rsid w:val="006D3026"/>
    <w:rsid w:val="006D317A"/>
    <w:rsid w:val="006D584F"/>
    <w:rsid w:val="006E5B19"/>
    <w:rsid w:val="006E5F9F"/>
    <w:rsid w:val="006E7E79"/>
    <w:rsid w:val="0070018D"/>
    <w:rsid w:val="00700985"/>
    <w:rsid w:val="007032A9"/>
    <w:rsid w:val="00705C8E"/>
    <w:rsid w:val="0070738C"/>
    <w:rsid w:val="00730343"/>
    <w:rsid w:val="007315C2"/>
    <w:rsid w:val="00736C6E"/>
    <w:rsid w:val="00743119"/>
    <w:rsid w:val="00762F8B"/>
    <w:rsid w:val="00765085"/>
    <w:rsid w:val="00765417"/>
    <w:rsid w:val="007670BA"/>
    <w:rsid w:val="007755B1"/>
    <w:rsid w:val="0078232D"/>
    <w:rsid w:val="00786C8A"/>
    <w:rsid w:val="00791AE4"/>
    <w:rsid w:val="007950C6"/>
    <w:rsid w:val="007A317D"/>
    <w:rsid w:val="007A6C35"/>
    <w:rsid w:val="007A776A"/>
    <w:rsid w:val="007B5B42"/>
    <w:rsid w:val="007C1022"/>
    <w:rsid w:val="007C498C"/>
    <w:rsid w:val="007D0E55"/>
    <w:rsid w:val="007D16E2"/>
    <w:rsid w:val="007D3A2C"/>
    <w:rsid w:val="007D5125"/>
    <w:rsid w:val="007F264A"/>
    <w:rsid w:val="007F7015"/>
    <w:rsid w:val="00801497"/>
    <w:rsid w:val="0080735A"/>
    <w:rsid w:val="00843ADD"/>
    <w:rsid w:val="008449B9"/>
    <w:rsid w:val="008473AE"/>
    <w:rsid w:val="00850D76"/>
    <w:rsid w:val="008546C3"/>
    <w:rsid w:val="00854EA0"/>
    <w:rsid w:val="00856F08"/>
    <w:rsid w:val="00860A05"/>
    <w:rsid w:val="0087322D"/>
    <w:rsid w:val="00876EE2"/>
    <w:rsid w:val="00880214"/>
    <w:rsid w:val="00890ACA"/>
    <w:rsid w:val="008A35D0"/>
    <w:rsid w:val="008A400E"/>
    <w:rsid w:val="008A7474"/>
    <w:rsid w:val="008C162C"/>
    <w:rsid w:val="008C5B1B"/>
    <w:rsid w:val="008C6B55"/>
    <w:rsid w:val="008D2ED5"/>
    <w:rsid w:val="008D5A1C"/>
    <w:rsid w:val="008D6876"/>
    <w:rsid w:val="008E2703"/>
    <w:rsid w:val="008E455B"/>
    <w:rsid w:val="008E58B4"/>
    <w:rsid w:val="008F175F"/>
    <w:rsid w:val="009147E3"/>
    <w:rsid w:val="00915824"/>
    <w:rsid w:val="009160F1"/>
    <w:rsid w:val="00920E0F"/>
    <w:rsid w:val="00925E48"/>
    <w:rsid w:val="0095225E"/>
    <w:rsid w:val="009523EB"/>
    <w:rsid w:val="00953331"/>
    <w:rsid w:val="00954A8E"/>
    <w:rsid w:val="00957EA8"/>
    <w:rsid w:val="00960398"/>
    <w:rsid w:val="00972157"/>
    <w:rsid w:val="00975D41"/>
    <w:rsid w:val="009800B7"/>
    <w:rsid w:val="00982FF2"/>
    <w:rsid w:val="00991D0A"/>
    <w:rsid w:val="009A3F2F"/>
    <w:rsid w:val="009A480A"/>
    <w:rsid w:val="009A68B5"/>
    <w:rsid w:val="009B08D2"/>
    <w:rsid w:val="009B1FE6"/>
    <w:rsid w:val="009B21FB"/>
    <w:rsid w:val="009B7123"/>
    <w:rsid w:val="009B7C84"/>
    <w:rsid w:val="009C1E28"/>
    <w:rsid w:val="009F1D73"/>
    <w:rsid w:val="00A0506B"/>
    <w:rsid w:val="00A12C2B"/>
    <w:rsid w:val="00A12DDB"/>
    <w:rsid w:val="00A17F8E"/>
    <w:rsid w:val="00A22F87"/>
    <w:rsid w:val="00A27B0F"/>
    <w:rsid w:val="00A34343"/>
    <w:rsid w:val="00A35501"/>
    <w:rsid w:val="00A546BE"/>
    <w:rsid w:val="00A54D5F"/>
    <w:rsid w:val="00A626D3"/>
    <w:rsid w:val="00A72CE0"/>
    <w:rsid w:val="00A732AF"/>
    <w:rsid w:val="00A77E95"/>
    <w:rsid w:val="00A858CF"/>
    <w:rsid w:val="00A9013C"/>
    <w:rsid w:val="00A91445"/>
    <w:rsid w:val="00AA7E40"/>
    <w:rsid w:val="00AA7E80"/>
    <w:rsid w:val="00AC3271"/>
    <w:rsid w:val="00AD3E54"/>
    <w:rsid w:val="00AE0E1B"/>
    <w:rsid w:val="00AE5390"/>
    <w:rsid w:val="00AE6FD1"/>
    <w:rsid w:val="00AE7AD1"/>
    <w:rsid w:val="00AF08CE"/>
    <w:rsid w:val="00AF77FA"/>
    <w:rsid w:val="00B12183"/>
    <w:rsid w:val="00B151DE"/>
    <w:rsid w:val="00B36866"/>
    <w:rsid w:val="00B36F86"/>
    <w:rsid w:val="00B577FD"/>
    <w:rsid w:val="00B60A91"/>
    <w:rsid w:val="00B61B51"/>
    <w:rsid w:val="00B725B3"/>
    <w:rsid w:val="00B74C34"/>
    <w:rsid w:val="00B86589"/>
    <w:rsid w:val="00B905A7"/>
    <w:rsid w:val="00B916E8"/>
    <w:rsid w:val="00B94ED2"/>
    <w:rsid w:val="00B95249"/>
    <w:rsid w:val="00B95C88"/>
    <w:rsid w:val="00BA3B23"/>
    <w:rsid w:val="00BA4E15"/>
    <w:rsid w:val="00BA5673"/>
    <w:rsid w:val="00BA692D"/>
    <w:rsid w:val="00BA76DC"/>
    <w:rsid w:val="00BC28A8"/>
    <w:rsid w:val="00BC4FC4"/>
    <w:rsid w:val="00BC751C"/>
    <w:rsid w:val="00BE04AF"/>
    <w:rsid w:val="00BF2893"/>
    <w:rsid w:val="00BF4B2C"/>
    <w:rsid w:val="00C132D1"/>
    <w:rsid w:val="00C216F7"/>
    <w:rsid w:val="00C31029"/>
    <w:rsid w:val="00C371ED"/>
    <w:rsid w:val="00C37E37"/>
    <w:rsid w:val="00C42FDC"/>
    <w:rsid w:val="00C44290"/>
    <w:rsid w:val="00C5259F"/>
    <w:rsid w:val="00C55783"/>
    <w:rsid w:val="00C56916"/>
    <w:rsid w:val="00C60A45"/>
    <w:rsid w:val="00C62358"/>
    <w:rsid w:val="00C71529"/>
    <w:rsid w:val="00C74DD6"/>
    <w:rsid w:val="00C75358"/>
    <w:rsid w:val="00C8297E"/>
    <w:rsid w:val="00C86E29"/>
    <w:rsid w:val="00C90A79"/>
    <w:rsid w:val="00CA250A"/>
    <w:rsid w:val="00CA2B54"/>
    <w:rsid w:val="00CA41AF"/>
    <w:rsid w:val="00CA43B7"/>
    <w:rsid w:val="00CB02C4"/>
    <w:rsid w:val="00CB289F"/>
    <w:rsid w:val="00CC2470"/>
    <w:rsid w:val="00CC57DF"/>
    <w:rsid w:val="00CC6FD8"/>
    <w:rsid w:val="00CD2F85"/>
    <w:rsid w:val="00CD7B6D"/>
    <w:rsid w:val="00CE64DB"/>
    <w:rsid w:val="00CF202A"/>
    <w:rsid w:val="00CF2E26"/>
    <w:rsid w:val="00D14305"/>
    <w:rsid w:val="00D171D3"/>
    <w:rsid w:val="00D33CF2"/>
    <w:rsid w:val="00D41F10"/>
    <w:rsid w:val="00D450B7"/>
    <w:rsid w:val="00D462C0"/>
    <w:rsid w:val="00D520F3"/>
    <w:rsid w:val="00D5353A"/>
    <w:rsid w:val="00D56FF2"/>
    <w:rsid w:val="00D646D4"/>
    <w:rsid w:val="00D66000"/>
    <w:rsid w:val="00D70BF1"/>
    <w:rsid w:val="00D7512B"/>
    <w:rsid w:val="00D753AA"/>
    <w:rsid w:val="00D77078"/>
    <w:rsid w:val="00D83CE1"/>
    <w:rsid w:val="00DA35AB"/>
    <w:rsid w:val="00DB350A"/>
    <w:rsid w:val="00DC0707"/>
    <w:rsid w:val="00DC0AF7"/>
    <w:rsid w:val="00DC2597"/>
    <w:rsid w:val="00DC6AB3"/>
    <w:rsid w:val="00DD2AEF"/>
    <w:rsid w:val="00DD734B"/>
    <w:rsid w:val="00DE03FB"/>
    <w:rsid w:val="00DE0C12"/>
    <w:rsid w:val="00DE2082"/>
    <w:rsid w:val="00DE2099"/>
    <w:rsid w:val="00DF6518"/>
    <w:rsid w:val="00E0252A"/>
    <w:rsid w:val="00E05BEE"/>
    <w:rsid w:val="00E13A6F"/>
    <w:rsid w:val="00E13FDC"/>
    <w:rsid w:val="00E1597C"/>
    <w:rsid w:val="00E1604F"/>
    <w:rsid w:val="00E2160B"/>
    <w:rsid w:val="00E30870"/>
    <w:rsid w:val="00E30872"/>
    <w:rsid w:val="00E43C27"/>
    <w:rsid w:val="00E4487A"/>
    <w:rsid w:val="00E57E71"/>
    <w:rsid w:val="00E66630"/>
    <w:rsid w:val="00E726B6"/>
    <w:rsid w:val="00E76CA6"/>
    <w:rsid w:val="00E81B83"/>
    <w:rsid w:val="00E8563C"/>
    <w:rsid w:val="00E95620"/>
    <w:rsid w:val="00EB3E41"/>
    <w:rsid w:val="00EB75B0"/>
    <w:rsid w:val="00EC1078"/>
    <w:rsid w:val="00EC3C05"/>
    <w:rsid w:val="00EC41A1"/>
    <w:rsid w:val="00ED3186"/>
    <w:rsid w:val="00EE3678"/>
    <w:rsid w:val="00EE5593"/>
    <w:rsid w:val="00EE70C9"/>
    <w:rsid w:val="00EF3865"/>
    <w:rsid w:val="00EF7816"/>
    <w:rsid w:val="00F00B49"/>
    <w:rsid w:val="00F02FA4"/>
    <w:rsid w:val="00F07F06"/>
    <w:rsid w:val="00F1079D"/>
    <w:rsid w:val="00F2518B"/>
    <w:rsid w:val="00F31D42"/>
    <w:rsid w:val="00F32714"/>
    <w:rsid w:val="00F412EA"/>
    <w:rsid w:val="00F82A4E"/>
    <w:rsid w:val="00F94330"/>
    <w:rsid w:val="00FB25E8"/>
    <w:rsid w:val="00FB2CF5"/>
    <w:rsid w:val="00FB2D03"/>
    <w:rsid w:val="00FB2F3F"/>
    <w:rsid w:val="00FC2B0B"/>
    <w:rsid w:val="00FC548E"/>
    <w:rsid w:val="00FE5B72"/>
    <w:rsid w:val="00FF09A0"/>
    <w:rsid w:val="00FF342C"/>
    <w:rsid w:val="00FF4B8D"/>
    <w:rsid w:val="00FF70D9"/>
    <w:rsid w:val="05AC010B"/>
    <w:rsid w:val="098ADD4B"/>
    <w:rsid w:val="0AE2B73C"/>
    <w:rsid w:val="0C463472"/>
    <w:rsid w:val="0EECB279"/>
    <w:rsid w:val="1093F6D0"/>
    <w:rsid w:val="193590A8"/>
    <w:rsid w:val="24B0EB48"/>
    <w:rsid w:val="25D57864"/>
    <w:rsid w:val="2E85E26F"/>
    <w:rsid w:val="35EAE44E"/>
    <w:rsid w:val="39B29D6D"/>
    <w:rsid w:val="4416AE1B"/>
    <w:rsid w:val="4A4E74B6"/>
    <w:rsid w:val="4E4AA224"/>
    <w:rsid w:val="590E39DC"/>
    <w:rsid w:val="5D8FB01D"/>
    <w:rsid w:val="640C7821"/>
    <w:rsid w:val="66B66659"/>
    <w:rsid w:val="6BA3FABD"/>
    <w:rsid w:val="6E28ADB0"/>
    <w:rsid w:val="6FB95B34"/>
    <w:rsid w:val="743CAA2B"/>
    <w:rsid w:val="76218FE4"/>
    <w:rsid w:val="769E12D5"/>
    <w:rsid w:val="7A85E6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EE954F"/>
  <w15:docId w15:val="{DAF239DA-17A7-4722-AE0B-81BCD1E60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hAnsi="Arial" w:eastAsia="Times New Roman" w:cs="Calibri"/>
        <w:sz w:val="24"/>
        <w:szCs w:val="24"/>
        <w:lang w:val="nl-BE" w:eastAsia="nl-B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Standaard" w:default="1">
    <w:name w:val="Normal"/>
    <w:aliases w:val="Default"/>
    <w:qFormat/>
    <w:rsid w:val="0016149B"/>
    <w:pPr>
      <w:spacing w:after="240"/>
    </w:pPr>
    <w:rPr>
      <w:lang w:val="en-GB"/>
    </w:rPr>
  </w:style>
  <w:style w:type="paragraph" w:styleId="Kop1">
    <w:name w:val="heading 1"/>
    <w:aliases w:val="Header 1"/>
    <w:basedOn w:val="Standaard"/>
    <w:next w:val="Standaard"/>
    <w:qFormat/>
    <w:rsid w:val="0016149B"/>
    <w:pPr>
      <w:pageBreakBefore/>
      <w:numPr>
        <w:numId w:val="8"/>
      </w:numPr>
      <w:spacing w:after="120"/>
      <w:outlineLvl w:val="0"/>
    </w:pPr>
    <w:rPr>
      <w:rFonts w:ascii="Century Gothic" w:hAnsi="Century Gothic"/>
      <w:b/>
      <w:smallCaps/>
      <w:kern w:val="32"/>
      <w:sz w:val="42"/>
    </w:rPr>
  </w:style>
  <w:style w:type="paragraph" w:styleId="Kop2">
    <w:name w:val="heading 2"/>
    <w:aliases w:val="Header 2"/>
    <w:basedOn w:val="Standaard"/>
    <w:next w:val="Standaard"/>
    <w:qFormat/>
    <w:rsid w:val="0016149B"/>
    <w:pPr>
      <w:keepNext/>
      <w:numPr>
        <w:ilvl w:val="1"/>
        <w:numId w:val="8"/>
      </w:numPr>
      <w:spacing w:before="360"/>
      <w:outlineLvl w:val="1"/>
    </w:pPr>
    <w:rPr>
      <w:rFonts w:ascii="Century Gothic" w:hAnsi="Century Gothic"/>
      <w:b/>
      <w:bCs/>
      <w:iCs/>
      <w:sz w:val="28"/>
      <w:szCs w:val="28"/>
    </w:rPr>
  </w:style>
  <w:style w:type="paragraph" w:styleId="Kop3">
    <w:name w:val="heading 3"/>
    <w:aliases w:val="Header 3"/>
    <w:basedOn w:val="Standaard"/>
    <w:next w:val="Standaard"/>
    <w:qFormat/>
    <w:rsid w:val="0016149B"/>
    <w:pPr>
      <w:keepNext/>
      <w:numPr>
        <w:ilvl w:val="2"/>
        <w:numId w:val="8"/>
      </w:numPr>
      <w:spacing w:before="240"/>
      <w:outlineLvl w:val="2"/>
    </w:pPr>
    <w:rPr>
      <w:rFonts w:ascii="Century Gothic" w:hAnsi="Century Gothic"/>
      <w:b/>
    </w:rPr>
  </w:style>
  <w:style w:type="paragraph" w:styleId="Kop4">
    <w:name w:val="heading 4"/>
    <w:aliases w:val="Header 4"/>
    <w:basedOn w:val="Standaard"/>
    <w:next w:val="Standaard"/>
    <w:qFormat/>
    <w:rsid w:val="0016149B"/>
    <w:pPr>
      <w:keepNext/>
      <w:numPr>
        <w:ilvl w:val="3"/>
        <w:numId w:val="8"/>
      </w:numPr>
      <w:spacing w:before="240"/>
      <w:outlineLvl w:val="3"/>
    </w:pPr>
    <w:rPr>
      <w:rFonts w:ascii="Century Gothic" w:hAnsi="Century Gothic"/>
    </w:rPr>
  </w:style>
  <w:style w:type="paragraph" w:styleId="Kop5">
    <w:name w:val="heading 5"/>
    <w:basedOn w:val="Standaard"/>
    <w:next w:val="Standaard"/>
    <w:qFormat/>
    <w:rsid w:val="0016149B"/>
    <w:pPr>
      <w:keepNext/>
      <w:outlineLvl w:val="4"/>
    </w:pPr>
  </w:style>
  <w:style w:type="paragraph" w:styleId="Kop6">
    <w:name w:val="heading 6"/>
    <w:basedOn w:val="Standaard"/>
    <w:next w:val="Standaard"/>
    <w:qFormat/>
    <w:rsid w:val="0016149B"/>
    <w:pPr>
      <w:keepNext/>
      <w:outlineLvl w:val="5"/>
    </w:pPr>
    <w:rPr>
      <w:i/>
    </w:rPr>
  </w:style>
  <w:style w:type="paragraph" w:styleId="Kop7">
    <w:name w:val="heading 7"/>
    <w:basedOn w:val="Standaard"/>
    <w:next w:val="Standaard"/>
    <w:qFormat/>
    <w:rsid w:val="0016149B"/>
    <w:pPr>
      <w:keepNext/>
      <w:outlineLvl w:val="6"/>
    </w:pPr>
  </w:style>
  <w:style w:type="paragraph" w:styleId="Kop8">
    <w:name w:val="heading 8"/>
    <w:basedOn w:val="Standaard"/>
    <w:next w:val="Standaard"/>
    <w:qFormat/>
    <w:rsid w:val="0016149B"/>
    <w:pPr>
      <w:keepNext/>
      <w:outlineLvl w:val="7"/>
    </w:pPr>
  </w:style>
  <w:style w:type="character" w:styleId="Standaardalinea-lettertype" w:default="1">
    <w:name w:val="Default Paragraph Font"/>
    <w:uiPriority w:val="1"/>
    <w:unhideWhenUsed/>
    <w:rsid w:val="0016149B"/>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rsid w:val="0016149B"/>
  </w:style>
  <w:style w:type="paragraph" w:styleId="Inhopg7">
    <w:name w:val="toc 7"/>
    <w:basedOn w:val="Standaard"/>
    <w:next w:val="Standaard"/>
    <w:autoRedefine/>
    <w:semiHidden/>
    <w:rsid w:val="0016149B"/>
    <w:pPr>
      <w:tabs>
        <w:tab w:val="right" w:leader="dot" w:pos="9061"/>
      </w:tabs>
      <w:spacing w:after="120"/>
      <w:ind w:left="1021"/>
    </w:pPr>
    <w:rPr>
      <w:b/>
      <w:caps/>
      <w:noProof/>
    </w:rPr>
  </w:style>
  <w:style w:type="paragraph" w:styleId="Standaardcursief" w:customStyle="1">
    <w:name w:val="Standaard cursief"/>
    <w:basedOn w:val="Standaard"/>
    <w:next w:val="Standaard"/>
    <w:rsid w:val="0016149B"/>
    <w:pPr>
      <w:spacing w:after="120"/>
    </w:pPr>
    <w:rPr>
      <w:i/>
    </w:rPr>
  </w:style>
  <w:style w:type="paragraph" w:styleId="Koptekst">
    <w:name w:val="header"/>
    <w:basedOn w:val="Standaard"/>
    <w:rsid w:val="0016149B"/>
    <w:pPr>
      <w:pBdr>
        <w:bottom w:val="single" w:color="auto" w:sz="4" w:space="1"/>
      </w:pBdr>
      <w:tabs>
        <w:tab w:val="center" w:pos="4536"/>
        <w:tab w:val="right" w:pos="9072"/>
      </w:tabs>
      <w:spacing w:after="360"/>
    </w:pPr>
    <w:rPr>
      <w:b/>
      <w:sz w:val="18"/>
    </w:rPr>
  </w:style>
  <w:style w:type="paragraph" w:styleId="Datum">
    <w:name w:val="Date"/>
    <w:basedOn w:val="Standaard"/>
    <w:next w:val="Standaard"/>
    <w:rsid w:val="0016149B"/>
    <w:rPr>
      <w:sz w:val="18"/>
    </w:rPr>
  </w:style>
  <w:style w:type="paragraph" w:styleId="Headingwithoutnumber" w:customStyle="1">
    <w:name w:val="Heading without number"/>
    <w:basedOn w:val="Standaard"/>
    <w:next w:val="Standaard"/>
    <w:autoRedefine/>
    <w:qFormat/>
    <w:rsid w:val="0016149B"/>
    <w:pPr>
      <w:pageBreakBefore/>
      <w:outlineLvl w:val="0"/>
    </w:pPr>
    <w:rPr>
      <w:rFonts w:ascii="Century Gothic" w:hAnsi="Century Gothic"/>
      <w:b/>
      <w:smallCaps/>
      <w:sz w:val="42"/>
      <w:lang w:val="en-US"/>
    </w:rPr>
  </w:style>
  <w:style w:type="paragraph" w:styleId="Inhopg1">
    <w:name w:val="toc 1"/>
    <w:basedOn w:val="Inhopg3"/>
    <w:next w:val="Standaard"/>
    <w:autoRedefine/>
    <w:uiPriority w:val="39"/>
    <w:rsid w:val="0016149B"/>
    <w:pPr>
      <w:spacing w:before="120"/>
    </w:pPr>
    <w:rPr>
      <w:b/>
      <w:caps/>
    </w:rPr>
  </w:style>
  <w:style w:type="paragraph" w:styleId="Inhopg2">
    <w:name w:val="toc 2"/>
    <w:basedOn w:val="Standaard"/>
    <w:next w:val="Standaard"/>
    <w:autoRedefine/>
    <w:uiPriority w:val="39"/>
    <w:rsid w:val="0016149B"/>
    <w:pPr>
      <w:keepNext/>
      <w:tabs>
        <w:tab w:val="left" w:pos="1021"/>
        <w:tab w:val="right" w:leader="dot" w:pos="9060"/>
      </w:tabs>
      <w:spacing w:after="0"/>
      <w:ind w:left="1021" w:hanging="1021"/>
    </w:pPr>
    <w:rPr>
      <w:noProof/>
    </w:rPr>
  </w:style>
  <w:style w:type="paragraph" w:styleId="Inhopg3">
    <w:name w:val="toc 3"/>
    <w:basedOn w:val="Standaard"/>
    <w:next w:val="Standaard"/>
    <w:autoRedefine/>
    <w:uiPriority w:val="39"/>
    <w:rsid w:val="0016149B"/>
    <w:pPr>
      <w:tabs>
        <w:tab w:val="left" w:pos="1021"/>
        <w:tab w:val="right" w:leader="dot" w:pos="9060"/>
      </w:tabs>
      <w:spacing w:after="0"/>
      <w:ind w:left="1021" w:hanging="1021"/>
    </w:pPr>
    <w:rPr>
      <w:noProof/>
    </w:rPr>
  </w:style>
  <w:style w:type="paragraph" w:styleId="Inhopg4">
    <w:name w:val="toc 4"/>
    <w:basedOn w:val="Standaard"/>
    <w:next w:val="Standaard"/>
    <w:autoRedefine/>
    <w:uiPriority w:val="39"/>
    <w:rsid w:val="0016149B"/>
    <w:pPr>
      <w:tabs>
        <w:tab w:val="left" w:pos="1021"/>
        <w:tab w:val="right" w:leader="dot" w:pos="9061"/>
      </w:tabs>
      <w:spacing w:after="0"/>
      <w:ind w:left="1021" w:hanging="1021"/>
    </w:pPr>
    <w:rPr>
      <w:i/>
    </w:rPr>
  </w:style>
  <w:style w:type="paragraph" w:styleId="Inhopg5">
    <w:name w:val="toc 5"/>
    <w:basedOn w:val="Standaard"/>
    <w:next w:val="Standaard"/>
    <w:autoRedefine/>
    <w:semiHidden/>
    <w:rsid w:val="0016149B"/>
    <w:pPr>
      <w:tabs>
        <w:tab w:val="right" w:leader="dot" w:pos="9060"/>
      </w:tabs>
      <w:spacing w:after="0"/>
      <w:ind w:left="2042" w:hanging="1021"/>
    </w:pPr>
    <w:rPr>
      <w:noProof/>
    </w:rPr>
  </w:style>
  <w:style w:type="paragraph" w:styleId="Inhopg6">
    <w:name w:val="toc 6"/>
    <w:basedOn w:val="Standaard"/>
    <w:next w:val="Standaard"/>
    <w:autoRedefine/>
    <w:semiHidden/>
    <w:rsid w:val="0016149B"/>
    <w:pPr>
      <w:tabs>
        <w:tab w:val="right" w:leader="dot" w:pos="9060"/>
      </w:tabs>
      <w:spacing w:after="0"/>
      <w:ind w:left="1021"/>
    </w:pPr>
    <w:rPr>
      <w:noProof/>
    </w:rPr>
  </w:style>
  <w:style w:type="character" w:styleId="Hyperlink">
    <w:name w:val="Hyperlink"/>
    <w:basedOn w:val="Standaardalinea-lettertype"/>
    <w:uiPriority w:val="99"/>
    <w:rsid w:val="0016149B"/>
    <w:rPr>
      <w:rFonts w:ascii="Arial" w:hAnsi="Arial"/>
      <w:color w:val="auto"/>
      <w:sz w:val="24"/>
      <w:u w:val="single"/>
    </w:rPr>
  </w:style>
  <w:style w:type="paragraph" w:styleId="Voettekst">
    <w:name w:val="footer"/>
    <w:basedOn w:val="Standaard"/>
    <w:rsid w:val="0016149B"/>
    <w:pPr>
      <w:pBdr>
        <w:top w:val="single" w:color="auto" w:sz="4" w:space="1"/>
      </w:pBdr>
      <w:tabs>
        <w:tab w:val="center" w:pos="4536"/>
        <w:tab w:val="right" w:pos="9072"/>
      </w:tabs>
      <w:spacing w:before="360"/>
    </w:pPr>
    <w:rPr>
      <w:b/>
      <w:sz w:val="18"/>
    </w:rPr>
  </w:style>
  <w:style w:type="paragraph" w:styleId="Index2">
    <w:name w:val="index 2"/>
    <w:basedOn w:val="Standaard"/>
    <w:next w:val="Standaard"/>
    <w:autoRedefine/>
    <w:semiHidden/>
    <w:rsid w:val="0016149B"/>
    <w:pPr>
      <w:spacing w:after="0"/>
      <w:ind w:left="442" w:hanging="221"/>
    </w:pPr>
    <w:rPr>
      <w:i/>
    </w:rPr>
  </w:style>
  <w:style w:type="character" w:styleId="Paginanummer">
    <w:name w:val="page number"/>
    <w:basedOn w:val="Standaardalinea-lettertype"/>
    <w:rsid w:val="0016149B"/>
    <w:rPr>
      <w:rFonts w:ascii="Verdana" w:hAnsi="Verdana"/>
      <w:b/>
      <w:sz w:val="18"/>
    </w:rPr>
  </w:style>
  <w:style w:type="character" w:styleId="Voetnootmarkering">
    <w:name w:val="footnote reference"/>
    <w:basedOn w:val="Standaardalinea-lettertype"/>
    <w:semiHidden/>
    <w:rsid w:val="0016149B"/>
    <w:rPr>
      <w:rFonts w:ascii="Times New Roman" w:hAnsi="Times New Roman"/>
      <w:sz w:val="20"/>
      <w:vertAlign w:val="superscript"/>
    </w:rPr>
  </w:style>
  <w:style w:type="paragraph" w:styleId="Voetnoottekst">
    <w:name w:val="footnote text"/>
    <w:basedOn w:val="Standaard"/>
    <w:semiHidden/>
    <w:rsid w:val="0016149B"/>
    <w:rPr>
      <w:sz w:val="22"/>
    </w:rPr>
  </w:style>
  <w:style w:type="paragraph" w:styleId="Bijschrift">
    <w:name w:val="caption"/>
    <w:basedOn w:val="Standaard"/>
    <w:next w:val="Standaard"/>
    <w:qFormat/>
    <w:rsid w:val="0016149B"/>
    <w:pPr>
      <w:keepNext/>
      <w:tabs>
        <w:tab w:val="left" w:pos="1134"/>
      </w:tabs>
      <w:spacing w:after="0"/>
      <w:ind w:left="1701" w:hanging="1701"/>
    </w:pPr>
    <w:rPr>
      <w:bCs/>
      <w:i/>
      <w:sz w:val="18"/>
    </w:rPr>
  </w:style>
  <w:style w:type="paragraph" w:styleId="Plattetekst">
    <w:name w:val="Body Text"/>
    <w:basedOn w:val="Standaard"/>
    <w:rsid w:val="0016149B"/>
  </w:style>
  <w:style w:type="paragraph" w:styleId="Index1">
    <w:name w:val="index 1"/>
    <w:basedOn w:val="Standaard"/>
    <w:next w:val="Standaard"/>
    <w:autoRedefine/>
    <w:semiHidden/>
    <w:rsid w:val="0016149B"/>
    <w:pPr>
      <w:spacing w:after="0"/>
      <w:ind w:left="221" w:hanging="221"/>
    </w:pPr>
  </w:style>
  <w:style w:type="paragraph" w:styleId="Indexkop">
    <w:name w:val="index heading"/>
    <w:basedOn w:val="Standaard"/>
    <w:next w:val="Index1"/>
    <w:semiHidden/>
    <w:rsid w:val="0016149B"/>
    <w:pPr>
      <w:pageBreakBefore/>
    </w:pPr>
    <w:rPr>
      <w:b/>
      <w:smallCaps/>
      <w:sz w:val="28"/>
    </w:rPr>
  </w:style>
  <w:style w:type="character" w:styleId="GevolgdeHyperlink">
    <w:name w:val="FollowedHyperlink"/>
    <w:basedOn w:val="Standaardalinea-lettertype"/>
    <w:rsid w:val="0016149B"/>
    <w:rPr>
      <w:rFonts w:ascii="Verdana" w:hAnsi="Verdana"/>
      <w:color w:val="800080"/>
      <w:sz w:val="20"/>
      <w:u w:val="single"/>
    </w:rPr>
  </w:style>
  <w:style w:type="paragraph" w:styleId="Eindnoottekst">
    <w:name w:val="endnote text"/>
    <w:basedOn w:val="Standaard"/>
    <w:semiHidden/>
    <w:rsid w:val="0016149B"/>
    <w:rPr>
      <w:sz w:val="22"/>
    </w:rPr>
  </w:style>
  <w:style w:type="character" w:styleId="Eindnootmarkering">
    <w:name w:val="endnote reference"/>
    <w:basedOn w:val="Standaardalinea-lettertype"/>
    <w:semiHidden/>
    <w:rsid w:val="0016149B"/>
    <w:rPr>
      <w:rFonts w:ascii="Times New Roman" w:hAnsi="Times New Roman"/>
      <w:sz w:val="20"/>
      <w:vertAlign w:val="superscript"/>
    </w:rPr>
  </w:style>
  <w:style w:type="paragraph" w:styleId="Lijstmetafbeeldingen">
    <w:name w:val="table of figures"/>
    <w:basedOn w:val="Standaard"/>
    <w:next w:val="Standaard"/>
    <w:semiHidden/>
    <w:rsid w:val="0016149B"/>
    <w:pPr>
      <w:spacing w:after="0"/>
      <w:ind w:left="1134" w:hanging="1134"/>
    </w:pPr>
  </w:style>
  <w:style w:type="paragraph" w:styleId="Bronvermelding">
    <w:name w:val="table of authorities"/>
    <w:basedOn w:val="Standaard"/>
    <w:next w:val="Standaard"/>
    <w:semiHidden/>
    <w:rsid w:val="0016149B"/>
    <w:pPr>
      <w:tabs>
        <w:tab w:val="right" w:pos="2835"/>
        <w:tab w:val="right" w:leader="dot" w:pos="9072"/>
      </w:tabs>
    </w:pPr>
    <w:rPr>
      <w:smallCaps/>
    </w:rPr>
  </w:style>
  <w:style w:type="paragraph" w:styleId="Kopbronvermelding">
    <w:name w:val="toa heading"/>
    <w:basedOn w:val="Standaard"/>
    <w:next w:val="Standaard"/>
    <w:semiHidden/>
    <w:rsid w:val="0016149B"/>
    <w:pPr>
      <w:pageBreakBefore/>
      <w:outlineLvl w:val="0"/>
    </w:pPr>
    <w:rPr>
      <w:b/>
      <w:smallCaps/>
      <w:sz w:val="28"/>
    </w:rPr>
  </w:style>
  <w:style w:type="paragraph" w:styleId="Standaardopsomming" w:customStyle="1">
    <w:name w:val="Standaard opsomming"/>
    <w:basedOn w:val="Standaard"/>
    <w:rsid w:val="0016149B"/>
    <w:pPr>
      <w:numPr>
        <w:numId w:val="16"/>
      </w:numPr>
      <w:spacing w:after="120"/>
      <w:ind w:left="357" w:hanging="357"/>
      <w:contextualSpacing/>
    </w:pPr>
  </w:style>
  <w:style w:type="paragraph" w:styleId="Standaardzonderwitruimte" w:customStyle="1">
    <w:name w:val="Standaard zonder witruimte"/>
    <w:basedOn w:val="Standaard"/>
    <w:next w:val="Standaard"/>
    <w:rsid w:val="0016149B"/>
    <w:pPr>
      <w:spacing w:after="0"/>
    </w:pPr>
  </w:style>
  <w:style w:type="paragraph" w:styleId="Standaardkleinzonderwit" w:customStyle="1">
    <w:name w:val="Standaard klein zonder wit"/>
    <w:basedOn w:val="Datum"/>
    <w:next w:val="Standaard"/>
    <w:rsid w:val="0016149B"/>
    <w:pPr>
      <w:spacing w:after="0"/>
    </w:pPr>
    <w:rPr>
      <w:sz w:val="16"/>
    </w:rPr>
  </w:style>
  <w:style w:type="paragraph" w:styleId="Index3">
    <w:name w:val="index 3"/>
    <w:basedOn w:val="Standaard"/>
    <w:next w:val="Standaard"/>
    <w:autoRedefine/>
    <w:semiHidden/>
    <w:rsid w:val="0016149B"/>
    <w:pPr>
      <w:ind w:left="690" w:hanging="230"/>
    </w:pPr>
  </w:style>
  <w:style w:type="paragraph" w:styleId="Index4">
    <w:name w:val="index 4"/>
    <w:basedOn w:val="Standaard"/>
    <w:next w:val="Standaard"/>
    <w:autoRedefine/>
    <w:semiHidden/>
    <w:rsid w:val="0016149B"/>
    <w:pPr>
      <w:ind w:left="920" w:hanging="230"/>
    </w:pPr>
  </w:style>
  <w:style w:type="paragraph" w:styleId="Index5">
    <w:name w:val="index 5"/>
    <w:basedOn w:val="Standaard"/>
    <w:next w:val="Standaard"/>
    <w:autoRedefine/>
    <w:semiHidden/>
    <w:rsid w:val="0016149B"/>
    <w:pPr>
      <w:tabs>
        <w:tab w:val="right" w:leader="dot" w:pos="9061"/>
      </w:tabs>
      <w:ind w:left="1021"/>
    </w:pPr>
    <w:rPr>
      <w:noProof/>
    </w:rPr>
  </w:style>
  <w:style w:type="paragraph" w:styleId="Index6">
    <w:name w:val="index 6"/>
    <w:basedOn w:val="Standaard"/>
    <w:next w:val="Standaard"/>
    <w:autoRedefine/>
    <w:semiHidden/>
    <w:rsid w:val="0016149B"/>
    <w:pPr>
      <w:tabs>
        <w:tab w:val="right" w:leader="dot" w:pos="9061"/>
      </w:tabs>
      <w:ind w:left="1021"/>
    </w:pPr>
  </w:style>
  <w:style w:type="paragraph" w:styleId="Index7">
    <w:name w:val="index 7"/>
    <w:basedOn w:val="Standaard"/>
    <w:next w:val="Standaard"/>
    <w:autoRedefine/>
    <w:semiHidden/>
    <w:rsid w:val="0016149B"/>
    <w:pPr>
      <w:tabs>
        <w:tab w:val="right" w:leader="dot" w:pos="9061"/>
      </w:tabs>
      <w:ind w:left="1021"/>
    </w:pPr>
  </w:style>
  <w:style w:type="paragraph" w:styleId="Index8">
    <w:name w:val="index 8"/>
    <w:basedOn w:val="Standaard"/>
    <w:next w:val="Standaard"/>
    <w:autoRedefine/>
    <w:semiHidden/>
    <w:rsid w:val="0016149B"/>
    <w:pPr>
      <w:tabs>
        <w:tab w:val="right" w:leader="dot" w:pos="9061"/>
      </w:tabs>
      <w:ind w:left="1021"/>
    </w:pPr>
  </w:style>
  <w:style w:type="paragraph" w:styleId="Index9">
    <w:name w:val="index 9"/>
    <w:basedOn w:val="Standaard"/>
    <w:next w:val="Standaard"/>
    <w:autoRedefine/>
    <w:semiHidden/>
    <w:rsid w:val="0016149B"/>
    <w:pPr>
      <w:tabs>
        <w:tab w:val="right" w:leader="dot" w:pos="9061"/>
      </w:tabs>
      <w:ind w:left="1021"/>
    </w:pPr>
    <w:rPr>
      <w:noProof/>
    </w:rPr>
  </w:style>
  <w:style w:type="paragraph" w:styleId="Inhopg8">
    <w:name w:val="toc 8"/>
    <w:basedOn w:val="Standaard"/>
    <w:next w:val="Standaard"/>
    <w:autoRedefine/>
    <w:semiHidden/>
    <w:rsid w:val="0016149B"/>
    <w:pPr>
      <w:tabs>
        <w:tab w:val="right" w:leader="dot" w:pos="9061"/>
      </w:tabs>
      <w:spacing w:after="0"/>
      <w:ind w:left="1021"/>
    </w:pPr>
    <w:rPr>
      <w:noProof/>
      <w:lang w:eastAsia="nl-NL"/>
    </w:rPr>
  </w:style>
  <w:style w:type="paragraph" w:styleId="Inhopg9">
    <w:name w:val="toc 9"/>
    <w:basedOn w:val="Standaard"/>
    <w:next w:val="Standaard"/>
    <w:autoRedefine/>
    <w:semiHidden/>
    <w:rsid w:val="0016149B"/>
    <w:pPr>
      <w:spacing w:after="0"/>
      <w:ind w:left="2042" w:hanging="1021"/>
    </w:pPr>
    <w:rPr>
      <w:lang w:eastAsia="nl-NL"/>
    </w:rPr>
  </w:style>
  <w:style w:type="paragraph" w:styleId="bronvermelding0" w:customStyle="1">
    <w:name w:val="bronvermelding"/>
    <w:basedOn w:val="Standaard"/>
    <w:next w:val="Standaard"/>
    <w:rsid w:val="0016149B"/>
    <w:pPr>
      <w:spacing w:after="0"/>
    </w:pPr>
    <w:rPr>
      <w:smallCaps/>
      <w:sz w:val="18"/>
    </w:rPr>
  </w:style>
  <w:style w:type="paragraph" w:styleId="Kopnietininhoud" w:customStyle="1">
    <w:name w:val="Kop niet in inhoud"/>
    <w:basedOn w:val="Headingwithoutnumber"/>
    <w:next w:val="Standaard"/>
    <w:rsid w:val="0016149B"/>
  </w:style>
  <w:style w:type="table" w:styleId="Tabelraster">
    <w:name w:val="Table Grid"/>
    <w:basedOn w:val="Standaardtabel"/>
    <w:rsid w:val="0016149B"/>
    <w:pPr>
      <w:spacing w:after="240"/>
    </w:pPr>
    <w:rPr>
      <w:rFonts w:ascii="Calibri" w:hAnsi="Calibri" w:cstheme="minorHAnsi"/>
      <w:bC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Kopvaninhoudsopgave">
    <w:name w:val="TOC Heading"/>
    <w:basedOn w:val="Kop1"/>
    <w:next w:val="Standaard"/>
    <w:uiPriority w:val="39"/>
    <w:unhideWhenUsed/>
    <w:qFormat/>
    <w:rsid w:val="0016149B"/>
    <w:pPr>
      <w:keepNext/>
      <w:keepLines/>
      <w:pageBreakBefore w:val="0"/>
      <w:numPr>
        <w:numId w:val="0"/>
      </w:numPr>
      <w:spacing w:before="240" w:after="0" w:line="259" w:lineRule="auto"/>
      <w:outlineLvl w:val="9"/>
    </w:pPr>
    <w:rPr>
      <w:rFonts w:asciiTheme="majorHAnsi" w:hAnsiTheme="majorHAnsi" w:eastAsiaTheme="majorEastAsia" w:cstheme="majorBidi"/>
      <w:b w:val="0"/>
      <w:bCs/>
      <w:smallCaps w:val="0"/>
      <w:color w:val="365F91" w:themeColor="accent1" w:themeShade="BF"/>
      <w:kern w:val="0"/>
      <w:sz w:val="32"/>
      <w:szCs w:val="32"/>
    </w:rPr>
  </w:style>
  <w:style w:type="table" w:styleId="Tabelraster1" w:customStyle="1">
    <w:name w:val="Tabelraster1"/>
    <w:basedOn w:val="Standaardtabel"/>
    <w:next w:val="Tabelraster"/>
    <w:uiPriority w:val="39"/>
    <w:rsid w:val="0016149B"/>
    <w:rPr>
      <w:rFonts w:asciiTheme="minorHAnsi" w:hAnsiTheme="minorHAnsi" w:eastAsiaTheme="minorHAnsi" w:cstheme="minorBidi"/>
      <w:kern w:val="2"/>
      <w:lang w:eastAsia="en-US"/>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ver-ondertitel" w:customStyle="1">
    <w:name w:val="Cover - ondertitel"/>
    <w:basedOn w:val="Standaard"/>
    <w:qFormat/>
    <w:rsid w:val="0016149B"/>
    <w:pPr>
      <w:keepLines/>
      <w:spacing w:after="0" w:line="288" w:lineRule="auto"/>
    </w:pPr>
    <w:rPr>
      <w:rFonts w:ascii="Century Gothic" w:hAnsi="Century Gothic" w:eastAsiaTheme="minorHAnsi" w:cstheme="minorBidi"/>
      <w:b/>
      <w:bCs/>
      <w:caps/>
      <w:color w:val="00283C"/>
      <w:spacing w:val="6"/>
      <w:sz w:val="30"/>
      <w:szCs w:val="28"/>
      <w:lang w:eastAsia="en-US"/>
    </w:rPr>
  </w:style>
  <w:style w:type="paragraph" w:styleId="Cover-titel" w:customStyle="1">
    <w:name w:val="Cover - titel"/>
    <w:basedOn w:val="Standaard"/>
    <w:qFormat/>
    <w:rsid w:val="0016149B"/>
    <w:pPr>
      <w:keepLines/>
      <w:spacing w:after="0" w:line="216" w:lineRule="auto"/>
    </w:pPr>
    <w:rPr>
      <w:rFonts w:ascii="Century Gothic" w:hAnsi="Century Gothic" w:eastAsiaTheme="minorHAnsi" w:cstheme="minorBidi"/>
      <w:b/>
      <w:color w:val="FA6432"/>
      <w:spacing w:val="6"/>
      <w:sz w:val="64"/>
      <w:szCs w:val="64"/>
      <w:lang w:val="en-US" w:eastAsia="en-US"/>
    </w:rPr>
  </w:style>
  <w:style w:type="paragraph" w:styleId="Cover-naamstudent" w:customStyle="1">
    <w:name w:val="Cover - naam student"/>
    <w:basedOn w:val="Standaard"/>
    <w:qFormat/>
    <w:rsid w:val="0016149B"/>
    <w:pPr>
      <w:keepLines/>
      <w:spacing w:after="0" w:line="264" w:lineRule="auto"/>
    </w:pPr>
    <w:rPr>
      <w:rFonts w:ascii="Century Gothic" w:hAnsi="Century Gothic" w:eastAsiaTheme="minorHAnsi" w:cstheme="minorBidi"/>
      <w:b/>
      <w:bCs/>
      <w:caps/>
      <w:color w:val="FA6432"/>
      <w:kern w:val="2"/>
      <w:sz w:val="22"/>
      <w:szCs w:val="22"/>
      <w:lang w:eastAsia="en-US"/>
      <w14:ligatures w14:val="standardContextual"/>
    </w:rPr>
  </w:style>
  <w:style w:type="paragraph" w:styleId="Cover-naamopleiding" w:customStyle="1">
    <w:name w:val="Cover - naam opleiding"/>
    <w:basedOn w:val="Standaard"/>
    <w:qFormat/>
    <w:rsid w:val="0016149B"/>
    <w:pPr>
      <w:keepLines/>
      <w:spacing w:after="0" w:line="264" w:lineRule="auto"/>
    </w:pPr>
    <w:rPr>
      <w:rFonts w:ascii="Century Gothic" w:hAnsi="Century Gothic" w:eastAsiaTheme="minorHAnsi" w:cstheme="minorBidi"/>
      <w:b/>
      <w:color w:val="FFFFFF" w:themeColor="background1"/>
      <w:kern w:val="2"/>
      <w:sz w:val="22"/>
      <w:szCs w:val="26"/>
      <w:lang w:eastAsia="en-US"/>
      <w14:ligatures w14:val="standardContextual"/>
    </w:rPr>
  </w:style>
  <w:style w:type="paragraph" w:styleId="Cover-naamafstudeerrichting" w:customStyle="1">
    <w:name w:val="Cover - naam afstudeerrichting"/>
    <w:basedOn w:val="Standaard"/>
    <w:qFormat/>
    <w:rsid w:val="0016149B"/>
    <w:pPr>
      <w:keepLines/>
      <w:spacing w:after="0" w:line="264" w:lineRule="auto"/>
    </w:pPr>
    <w:rPr>
      <w:rFonts w:eastAsiaTheme="minorHAnsi" w:cstheme="minorBidi"/>
      <w:kern w:val="2"/>
      <w:sz w:val="16"/>
      <w:szCs w:val="16"/>
      <w:lang w:eastAsia="en-US"/>
      <w14:ligatures w14:val="standardContextual"/>
    </w:rPr>
  </w:style>
  <w:style w:type="paragraph" w:styleId="Lijstalinea">
    <w:name w:val="List Paragraph"/>
    <w:basedOn w:val="Standaard"/>
    <w:uiPriority w:val="34"/>
    <w:qFormat/>
    <w:rsid w:val="003E02F7"/>
    <w:pPr>
      <w:ind w:left="720"/>
      <w:contextualSpacing/>
    </w:pPr>
  </w:style>
  <w:style w:type="table" w:styleId="Rastertabel5donker">
    <w:name w:val="Grid Table 5 Dark"/>
    <w:basedOn w:val="Standaardtabel"/>
    <w:uiPriority w:val="50"/>
    <w:rsid w:val="00DC0AF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astertabel4">
    <w:name w:val="Grid Table 4"/>
    <w:basedOn w:val="Standaardtabel"/>
    <w:uiPriority w:val="49"/>
    <w:rsid w:val="00DC0AF7"/>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1101480">
      <w:bodyDiv w:val="1"/>
      <w:marLeft w:val="0"/>
      <w:marRight w:val="0"/>
      <w:marTop w:val="0"/>
      <w:marBottom w:val="0"/>
      <w:divBdr>
        <w:top w:val="none" w:sz="0" w:space="0" w:color="auto"/>
        <w:left w:val="none" w:sz="0" w:space="0" w:color="auto"/>
        <w:bottom w:val="none" w:sz="0" w:space="0" w:color="auto"/>
        <w:right w:val="none" w:sz="0" w:space="0" w:color="auto"/>
      </w:divBdr>
    </w:div>
    <w:div w:id="541089084">
      <w:bodyDiv w:val="1"/>
      <w:marLeft w:val="0"/>
      <w:marRight w:val="0"/>
      <w:marTop w:val="0"/>
      <w:marBottom w:val="0"/>
      <w:divBdr>
        <w:top w:val="none" w:sz="0" w:space="0" w:color="auto"/>
        <w:left w:val="none" w:sz="0" w:space="0" w:color="auto"/>
        <w:bottom w:val="none" w:sz="0" w:space="0" w:color="auto"/>
        <w:right w:val="none" w:sz="0" w:space="0" w:color="auto"/>
      </w:divBdr>
    </w:div>
    <w:div w:id="625889075">
      <w:bodyDiv w:val="1"/>
      <w:marLeft w:val="0"/>
      <w:marRight w:val="0"/>
      <w:marTop w:val="0"/>
      <w:marBottom w:val="0"/>
      <w:divBdr>
        <w:top w:val="none" w:sz="0" w:space="0" w:color="auto"/>
        <w:left w:val="none" w:sz="0" w:space="0" w:color="auto"/>
        <w:bottom w:val="none" w:sz="0" w:space="0" w:color="auto"/>
        <w:right w:val="none" w:sz="0" w:space="0" w:color="auto"/>
      </w:divBdr>
    </w:div>
    <w:div w:id="646934286">
      <w:bodyDiv w:val="1"/>
      <w:marLeft w:val="0"/>
      <w:marRight w:val="0"/>
      <w:marTop w:val="0"/>
      <w:marBottom w:val="0"/>
      <w:divBdr>
        <w:top w:val="none" w:sz="0" w:space="0" w:color="auto"/>
        <w:left w:val="none" w:sz="0" w:space="0" w:color="auto"/>
        <w:bottom w:val="none" w:sz="0" w:space="0" w:color="auto"/>
        <w:right w:val="none" w:sz="0" w:space="0" w:color="auto"/>
      </w:divBdr>
    </w:div>
    <w:div w:id="723677947">
      <w:bodyDiv w:val="1"/>
      <w:marLeft w:val="0"/>
      <w:marRight w:val="0"/>
      <w:marTop w:val="0"/>
      <w:marBottom w:val="0"/>
      <w:divBdr>
        <w:top w:val="none" w:sz="0" w:space="0" w:color="auto"/>
        <w:left w:val="none" w:sz="0" w:space="0" w:color="auto"/>
        <w:bottom w:val="none" w:sz="0" w:space="0" w:color="auto"/>
        <w:right w:val="none" w:sz="0" w:space="0" w:color="auto"/>
      </w:divBdr>
    </w:div>
    <w:div w:id="883755455">
      <w:bodyDiv w:val="1"/>
      <w:marLeft w:val="0"/>
      <w:marRight w:val="0"/>
      <w:marTop w:val="0"/>
      <w:marBottom w:val="0"/>
      <w:divBdr>
        <w:top w:val="none" w:sz="0" w:space="0" w:color="auto"/>
        <w:left w:val="none" w:sz="0" w:space="0" w:color="auto"/>
        <w:bottom w:val="none" w:sz="0" w:space="0" w:color="auto"/>
        <w:right w:val="none" w:sz="0" w:space="0" w:color="auto"/>
      </w:divBdr>
    </w:div>
    <w:div w:id="923682485">
      <w:bodyDiv w:val="1"/>
      <w:marLeft w:val="0"/>
      <w:marRight w:val="0"/>
      <w:marTop w:val="0"/>
      <w:marBottom w:val="0"/>
      <w:divBdr>
        <w:top w:val="none" w:sz="0" w:space="0" w:color="auto"/>
        <w:left w:val="none" w:sz="0" w:space="0" w:color="auto"/>
        <w:bottom w:val="none" w:sz="0" w:space="0" w:color="auto"/>
        <w:right w:val="none" w:sz="0" w:space="0" w:color="auto"/>
      </w:divBdr>
    </w:div>
    <w:div w:id="1093937195">
      <w:bodyDiv w:val="1"/>
      <w:marLeft w:val="0"/>
      <w:marRight w:val="0"/>
      <w:marTop w:val="0"/>
      <w:marBottom w:val="0"/>
      <w:divBdr>
        <w:top w:val="none" w:sz="0" w:space="0" w:color="auto"/>
        <w:left w:val="none" w:sz="0" w:space="0" w:color="auto"/>
        <w:bottom w:val="none" w:sz="0" w:space="0" w:color="auto"/>
        <w:right w:val="none" w:sz="0" w:space="0" w:color="auto"/>
      </w:divBdr>
    </w:div>
    <w:div w:id="1596551592">
      <w:bodyDiv w:val="1"/>
      <w:marLeft w:val="0"/>
      <w:marRight w:val="0"/>
      <w:marTop w:val="0"/>
      <w:marBottom w:val="0"/>
      <w:divBdr>
        <w:top w:val="none" w:sz="0" w:space="0" w:color="auto"/>
        <w:left w:val="none" w:sz="0" w:space="0" w:color="auto"/>
        <w:bottom w:val="none" w:sz="0" w:space="0" w:color="auto"/>
        <w:right w:val="none" w:sz="0" w:space="0" w:color="auto"/>
      </w:divBdr>
    </w:div>
    <w:div w:id="1934974943">
      <w:bodyDiv w:val="1"/>
      <w:marLeft w:val="0"/>
      <w:marRight w:val="0"/>
      <w:marTop w:val="0"/>
      <w:marBottom w:val="0"/>
      <w:divBdr>
        <w:top w:val="none" w:sz="0" w:space="0" w:color="auto"/>
        <w:left w:val="none" w:sz="0" w:space="0" w:color="auto"/>
        <w:bottom w:val="none" w:sz="0" w:space="0" w:color="auto"/>
        <w:right w:val="none" w:sz="0" w:space="0" w:color="auto"/>
      </w:divBdr>
    </w:div>
    <w:div w:id="2066250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image" Target="media/image2.svg" Id="rId18" /><Relationship Type="http://schemas.openxmlformats.org/officeDocument/2006/relationships/image" Target="media/image10.png" Id="rId26" /><Relationship Type="http://schemas.openxmlformats.org/officeDocument/2006/relationships/image" Target="media/image5.png" Id="rId21" /><Relationship Type="http://schemas.openxmlformats.org/officeDocument/2006/relationships/image" Target="media/image18.png" Id="rId34" /><Relationship Type="http://schemas.openxmlformats.org/officeDocument/2006/relationships/image" Target="media/image26.png" Id="rId42" /><Relationship Type="http://schemas.openxmlformats.org/officeDocument/2006/relationships/fontTable" Target="fontTable.xml" Id="rId47"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8.png" Id="rId24" /><Relationship Type="http://schemas.openxmlformats.org/officeDocument/2006/relationships/image" Target="media/image29.png" Id="rId45" /><Relationship Type="http://schemas.openxmlformats.org/officeDocument/2006/relationships/customXml" Target="../customXml/item5.xml" Id="rId5" /><Relationship Type="http://schemas.openxmlformats.org/officeDocument/2006/relationships/header" Target="header3.xml" Id="rId15" /><Relationship Type="http://schemas.openxmlformats.org/officeDocument/2006/relationships/image" Target="media/image7.png" Id="rId23" /><Relationship Type="http://schemas.openxmlformats.org/officeDocument/2006/relationships/footnotes" Target="footnotes.xml" Id="rId10" /><Relationship Type="http://schemas.openxmlformats.org/officeDocument/2006/relationships/image" Target="media/image3.png"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image" Target="media/image6.svg" Id="rId22" /><Relationship Type="http://schemas.openxmlformats.org/officeDocument/2006/relationships/image" Target="media/image11.png" Id="rId27" /><Relationship Type="http://schemas.openxmlformats.org/officeDocument/2006/relationships/image" Target="media/image19.png" Id="rId35" /><Relationship Type="http://schemas.openxmlformats.org/officeDocument/2006/relationships/image" Target="media/image27.png" Id="rId43" /><Relationship Type="http://schemas.openxmlformats.org/officeDocument/2006/relationships/theme" Target="theme/theme1.xml" Id="rId48"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header" Target="header1.xml" Id="rId12" /><Relationship Type="http://schemas.openxmlformats.org/officeDocument/2006/relationships/image" Target="media/image1.png" Id="rId17" /><Relationship Type="http://schemas.openxmlformats.org/officeDocument/2006/relationships/image" Target="media/image9.jpeg" Id="rId25" /><Relationship Type="http://schemas.openxmlformats.org/officeDocument/2006/relationships/header" Target="header4.xml" Id="rId46" /><Relationship Type="http://schemas.openxmlformats.org/officeDocument/2006/relationships/image" Target="media/image4.svg" Id="rId20" /><Relationship Type="http://schemas.openxmlformats.org/officeDocument/2006/relationships/image" Target="/media/image19.png" Id="Rd166c02212614523" /><Relationship Type="http://schemas.openxmlformats.org/officeDocument/2006/relationships/image" Target="/media/image1b.png" Id="R056d2a0e60634ed8" /><Relationship Type="http://schemas.openxmlformats.org/officeDocument/2006/relationships/image" Target="/media/image1c.png" Id="R554050ae17e5450d" /><Relationship Type="http://schemas.openxmlformats.org/officeDocument/2006/relationships/image" Target="/media/image1d.png" Id="Rf71a3094812c480a" /><Relationship Type="http://schemas.openxmlformats.org/officeDocument/2006/relationships/image" Target="/media/image1e.png" Id="R1e5659e443d34b35" /><Relationship Type="http://schemas.openxmlformats.org/officeDocument/2006/relationships/image" Target="/media/image1f.png" Id="R118be49e051249aa" /><Relationship Type="http://schemas.openxmlformats.org/officeDocument/2006/relationships/image" Target="/media/image20.png" Id="Re1ac4faaa2484464" /><Relationship Type="http://schemas.openxmlformats.org/officeDocument/2006/relationships/image" Target="/media/image21.png" Id="Rc8ee0b24402e4d89" /><Relationship Type="http://schemas.openxmlformats.org/officeDocument/2006/relationships/image" Target="/media/image1a.png" Id="Rd2210739cdc7473e" /><Relationship Type="http://schemas.openxmlformats.org/officeDocument/2006/relationships/image" Target="/media/image23.png" Id="R1f376394723f489c" /><Relationship Type="http://schemas.openxmlformats.org/officeDocument/2006/relationships/image" Target="/media/image24.png" Id="R14a4ba514b21481d" /><Relationship Type="http://schemas.openxmlformats.org/officeDocument/2006/relationships/image" Target="/media/image22.png" Id="Rb47b07dbb58f484a" /><Relationship Type="http://schemas.openxmlformats.org/officeDocument/2006/relationships/image" Target="/media/image3.jpg" Id="Ra8d2ee36a6bd4f95"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ren\Downloads\Template%20for%20Papers%20with%20Cover%20Bachelor_2425.dotx"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49b243c3-5758-488d-a165-3d321439e892" ContentTypeId="0x0101006E2CD5CB49756845926F97DAE5E2F535" PreviousValue="false"/>
</file>

<file path=customXml/item2.xml><?xml version="1.0" encoding="utf-8"?>
<ct:contentTypeSchema xmlns:ct="http://schemas.microsoft.com/office/2006/metadata/contentType" xmlns:ma="http://schemas.microsoft.com/office/2006/metadata/properties/metaAttributes" ct:_="" ma:_="" ma:contentTypeName="TM Modern S-Document" ma:contentTypeID="0x0101006E2CD5CB49756845926F97DAE5E2F53500257755237F79499CA25A7E3516F76D8E00FE734E05099B884DAB2ED8F219416E44" ma:contentTypeVersion="12" ma:contentTypeDescription="TM Studentenportaal Document is een document contenttype. " ma:contentTypeScope="" ma:versionID="14e397c951d943863fa12ebbe074ee36">
  <xsd:schema xmlns:xsd="http://www.w3.org/2001/XMLSchema" xmlns:xs="http://www.w3.org/2001/XMLSchema" xmlns:p="http://schemas.microsoft.com/office/2006/metadata/properties" xmlns:ns2="3f990481-ab93-40a5-af1d-fa0a4386ebd9" xmlns:ns3="12dc03df-08d5-4797-99d2-4572569ed72a" xmlns:ns4="bc941048-358d-4fb4-b418-5094de5bb121" targetNamespace="http://schemas.microsoft.com/office/2006/metadata/properties" ma:root="true" ma:fieldsID="4c213ef955dfc1d4c741593757078d92" ns2:_="" ns3:_="" ns4:_="">
    <xsd:import namespace="3f990481-ab93-40a5-af1d-fa0a4386ebd9"/>
    <xsd:import namespace="12dc03df-08d5-4797-99d2-4572569ed72a"/>
    <xsd:import namespace="bc941048-358d-4fb4-b418-5094de5bb121"/>
    <xsd:element name="properties">
      <xsd:complexType>
        <xsd:sequence>
          <xsd:element name="documentManagement">
            <xsd:complexType>
              <xsd:all>
                <xsd:element ref="ns2:TaxKeywordTaxHTField" minOccurs="0"/>
                <xsd:element ref="ns2:TaxCatchAll" minOccurs="0"/>
                <xsd:element ref="ns2:TaxCatchAllLabel" minOccurs="0"/>
                <xsd:element ref="ns2:deedde69bc2d47abb0d3d990fb400d55" minOccurs="0"/>
                <xsd:element ref="ns2:e664db7c9a45466298be567ee28e7b46" minOccurs="0"/>
                <xsd:element ref="ns2:jcbb0a9beef243af8bd213591b9d1662" minOccurs="0"/>
                <xsd:element ref="ns2:l98a91fe36af4d71ba4ebc7e897e6da3" minOccurs="0"/>
                <xsd:element ref="ns2:TMArchief" minOccurs="0"/>
                <xsd:element ref="ns3:TMCampusTaxHTField0" minOccurs="0"/>
                <xsd:element ref="ns3:TMInfoTypeTaxHTField0"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990481-ab93-40a5-af1d-fa0a4386ebd9" elementFormDefault="qualified">
    <xsd:import namespace="http://schemas.microsoft.com/office/2006/documentManagement/types"/>
    <xsd:import namespace="http://schemas.microsoft.com/office/infopath/2007/PartnerControls"/>
    <xsd:element name="TaxKeywordTaxHTField" ma:index="6" nillable="true" ma:taxonomy="true" ma:internalName="TaxKeywordTaxHTField" ma:taxonomyFieldName="TaxKeyword" ma:displayName="Enterprise Keywords" ma:fieldId="{23f27201-bee3-471e-b2e7-b64fd8b7ca38}" ma:taxonomyMulti="true" ma:sspId="49b243c3-5758-488d-a165-3d321439e892" ma:termSetId="00000000-0000-0000-0000-000000000000" ma:anchorId="00000000-0000-0000-0000-000000000000" ma:open="true" ma:isKeyword="true">
      <xsd:complexType>
        <xsd:sequence>
          <xsd:element ref="pc:Terms" minOccurs="0" maxOccurs="1"/>
        </xsd:sequence>
      </xsd:complexType>
    </xsd:element>
    <xsd:element name="TaxCatchAll" ma:index="7" nillable="true" ma:displayName="Taxonomy Catch All Column" ma:hidden="true" ma:list="{71228af0-c837-4cae-af41-527a76fd002b}" ma:internalName="TaxCatchAll" ma:showField="CatchAllData" ma:web="12dc03df-08d5-4797-99d2-4572569ed72a">
      <xsd:complexType>
        <xsd:complexContent>
          <xsd:extension base="dms:MultiChoiceLookup">
            <xsd:sequence>
              <xsd:element name="Value" type="dms:Lookup" maxOccurs="unbounded" minOccurs="0" nillable="true"/>
            </xsd:sequence>
          </xsd:extension>
        </xsd:complexContent>
      </xsd:complexType>
    </xsd:element>
    <xsd:element name="TaxCatchAllLabel" ma:index="8" nillable="true" ma:displayName="Taxonomy Catch All Column1" ma:hidden="true" ma:list="{71228af0-c837-4cae-af41-527a76fd002b}" ma:internalName="TaxCatchAllLabel" ma:readOnly="true" ma:showField="CatchAllDataLabel" ma:web="12dc03df-08d5-4797-99d2-4572569ed72a">
      <xsd:complexType>
        <xsd:complexContent>
          <xsd:extension base="dms:MultiChoiceLookup">
            <xsd:sequence>
              <xsd:element name="Value" type="dms:Lookup" maxOccurs="unbounded" minOccurs="0" nillable="true"/>
            </xsd:sequence>
          </xsd:extension>
        </xsd:complexContent>
      </xsd:complexType>
    </xsd:element>
    <xsd:element name="deedde69bc2d47abb0d3d990fb400d55" ma:index="12" nillable="true" ma:taxonomy="true" ma:internalName="deedde69bc2d47abb0d3d990fb400d55" ma:taxonomyFieldName="TMDocumentType" ma:displayName="Document Type" ma:default="" ma:fieldId="{deedde69-bc2d-47ab-b0d3-d990fb400d55}" ma:sspId="49b243c3-5758-488d-a165-3d321439e892" ma:termSetId="ea0ce270-e5c3-483c-bfdb-d714406b860d" ma:anchorId="00000000-0000-0000-0000-000000000000" ma:open="false" ma:isKeyword="false">
      <xsd:complexType>
        <xsd:sequence>
          <xsd:element ref="pc:Terms" minOccurs="0" maxOccurs="1"/>
        </xsd:sequence>
      </xsd:complexType>
    </xsd:element>
    <xsd:element name="e664db7c9a45466298be567ee28e7b46" ma:index="14" nillable="true" ma:taxonomy="true" ma:internalName="e664db7c9a45466298be567ee28e7b46" ma:taxonomyFieldName="TMRubriek" ma:displayName="Rubriek" ma:default="" ma:fieldId="{e664db7c-9a45-4662-98be-567ee28e7b46}" ma:sspId="49b243c3-5758-488d-a165-3d321439e892" ma:termSetId="cf2145ad-4fa0-4d3a-a112-5d06a1c88dc3" ma:anchorId="00000000-0000-0000-0000-000000000000" ma:open="false" ma:isKeyword="false">
      <xsd:complexType>
        <xsd:sequence>
          <xsd:element ref="pc:Terms" minOccurs="0" maxOccurs="1"/>
        </xsd:sequence>
      </xsd:complexType>
    </xsd:element>
    <xsd:element name="jcbb0a9beef243af8bd213591b9d1662" ma:index="16" nillable="true" ma:taxonomy="true" ma:internalName="jcbb0a9beef243af8bd213591b9d1662" ma:taxonomyFieldName="TMAcademieJaar" ma:displayName="Academiejaar" ma:default="" ma:fieldId="{3cbb0a9b-eef2-43af-8bd2-13591b9d1662}" ma:sspId="49b243c3-5758-488d-a165-3d321439e892" ma:termSetId="faa59a2e-9c1e-4550-a638-3eb90797fbe8" ma:anchorId="00000000-0000-0000-0000-000000000000" ma:open="false" ma:isKeyword="false">
      <xsd:complexType>
        <xsd:sequence>
          <xsd:element ref="pc:Terms" minOccurs="0" maxOccurs="1"/>
        </xsd:sequence>
      </xsd:complexType>
    </xsd:element>
    <xsd:element name="l98a91fe36af4d71ba4ebc7e897e6da3" ma:index="18" nillable="true" ma:taxonomy="true" ma:internalName="l98a91fe36af4d71ba4ebc7e897e6da3" ma:taxonomyFieldName="TMSubRubriek" ma:displayName="Sub-rubriek" ma:default="" ma:fieldId="{598a91fe-36af-4d71-ba4e-bc7e897e6da3}" ma:sspId="49b243c3-5758-488d-a165-3d321439e892" ma:termSetId="b9936c4b-d546-430d-aa8d-c6cc13d3aff9" ma:anchorId="00000000-0000-0000-0000-000000000000" ma:open="false" ma:isKeyword="false">
      <xsd:complexType>
        <xsd:sequence>
          <xsd:element ref="pc:Terms" minOccurs="0" maxOccurs="1"/>
        </xsd:sequence>
      </xsd:complexType>
    </xsd:element>
    <xsd:element name="TMArchief" ma:index="20" nillable="true" ma:displayName="Archief" ma:default="0" ma:description="Indien aangevinkt, behoort dit tot je archief." ma:internalName="TMArchief">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2dc03df-08d5-4797-99d2-4572569ed72a" elementFormDefault="qualified">
    <xsd:import namespace="http://schemas.microsoft.com/office/2006/documentManagement/types"/>
    <xsd:import namespace="http://schemas.microsoft.com/office/infopath/2007/PartnerControls"/>
    <xsd:element name="TMCampusTaxHTField0" ma:index="21" nillable="true" ma:taxonomy="true" ma:internalName="TMCampusTaxHTField0" ma:taxonomyFieldName="TMCampus" ma:displayName="Campus" ma:default="" ma:fieldId="{240069c6-3fec-4509-9cf2-10c7d6122318}" ma:taxonomyMulti="true" ma:sspId="49b243c3-5758-488d-a165-3d321439e892" ma:termSetId="809dcb45-90c1-4431-92c2-84363e1a0ddc" ma:anchorId="00000000-0000-0000-0000-000000000000" ma:open="false" ma:isKeyword="false">
      <xsd:complexType>
        <xsd:sequence>
          <xsd:element ref="pc:Terms" minOccurs="0" maxOccurs="1"/>
        </xsd:sequence>
      </xsd:complexType>
    </xsd:element>
    <xsd:element name="TMInfoTypeTaxHTField0" ma:index="23" nillable="true" ma:taxonomy="true" ma:internalName="TMInfoTypeTaxHTField0" ma:taxonomyFieldName="TMInfoType" ma:displayName="Theme" ma:fieldId="{9ea82dfc-4d51-4f7e-9d19-a664737a4c53}" ma:sspId="49b243c3-5758-488d-a165-3d321439e892" ma:termSetId="da04268a-53e8-44d0-94af-c61158966197"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c941048-358d-4fb4-b418-5094de5bb121"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MArchief xmlns="3f990481-ab93-40a5-af1d-fa0a4386ebd9">false</TMArchief>
    <TMInfoTypeTaxHTField0 xmlns="12dc03df-08d5-4797-99d2-4572569ed72a">
      <Terms xmlns="http://schemas.microsoft.com/office/infopath/2007/PartnerControls"/>
    </TMInfoTypeTaxHTField0>
    <TaxKeywordTaxHTField xmlns="3f990481-ab93-40a5-af1d-fa0a4386ebd9">
      <Terms xmlns="http://schemas.microsoft.com/office/infopath/2007/PartnerControls"/>
    </TaxKeywordTaxHTField>
    <l98a91fe36af4d71ba4ebc7e897e6da3 xmlns="3f990481-ab93-40a5-af1d-fa0a4386ebd9">
      <Terms xmlns="http://schemas.microsoft.com/office/infopath/2007/PartnerControls"/>
    </l98a91fe36af4d71ba4ebc7e897e6da3>
    <e664db7c9a45466298be567ee28e7b46 xmlns="3f990481-ab93-40a5-af1d-fa0a4386ebd9">
      <Terms xmlns="http://schemas.microsoft.com/office/infopath/2007/PartnerControls"/>
    </e664db7c9a45466298be567ee28e7b46>
    <jcbb0a9beef243af8bd213591b9d1662 xmlns="3f990481-ab93-40a5-af1d-fa0a4386ebd9">
      <Terms xmlns="http://schemas.microsoft.com/office/infopath/2007/PartnerControls"/>
    </jcbb0a9beef243af8bd213591b9d1662>
    <deedde69bc2d47abb0d3d990fb400d55 xmlns="3f990481-ab93-40a5-af1d-fa0a4386ebd9">
      <Terms xmlns="http://schemas.microsoft.com/office/infopath/2007/PartnerControls"/>
    </deedde69bc2d47abb0d3d990fb400d55>
    <TaxCatchAll xmlns="3f990481-ab93-40a5-af1d-fa0a4386ebd9"/>
    <TMCampusTaxHTField0 xmlns="12dc03df-08d5-4797-99d2-4572569ed72a">
      <Terms xmlns="http://schemas.microsoft.com/office/infopath/2007/PartnerControls"/>
    </TMCampusTaxHTField0>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D5DB83-B76A-4487-BDD3-A2191DEE9D26}">
  <ds:schemaRefs>
    <ds:schemaRef ds:uri="Microsoft.SharePoint.Taxonomy.ContentTypeSync"/>
  </ds:schemaRefs>
</ds:datastoreItem>
</file>

<file path=customXml/itemProps2.xml><?xml version="1.0" encoding="utf-8"?>
<ds:datastoreItem xmlns:ds="http://schemas.openxmlformats.org/officeDocument/2006/customXml" ds:itemID="{188F9E7B-FA19-4309-B9AA-E6D21AA37A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990481-ab93-40a5-af1d-fa0a4386ebd9"/>
    <ds:schemaRef ds:uri="12dc03df-08d5-4797-99d2-4572569ed72a"/>
    <ds:schemaRef ds:uri="bc941048-358d-4fb4-b418-5094de5bb1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F4C4E7-6509-4318-8739-FA1FAC9C4831}">
  <ds:schemaRefs>
    <ds:schemaRef ds:uri="http://schemas.microsoft.com/sharepoint/v3/contenttype/forms"/>
  </ds:schemaRefs>
</ds:datastoreItem>
</file>

<file path=customXml/itemProps4.xml><?xml version="1.0" encoding="utf-8"?>
<ds:datastoreItem xmlns:ds="http://schemas.openxmlformats.org/officeDocument/2006/customXml" ds:itemID="{1A030016-C362-4441-BAB0-6E8CF964475F}">
  <ds:schemaRefs>
    <ds:schemaRef ds:uri="http://schemas.microsoft.com/office/2006/metadata/properties"/>
    <ds:schemaRef ds:uri="http://schemas.microsoft.com/office/infopath/2007/PartnerControls"/>
    <ds:schemaRef ds:uri="3f990481-ab93-40a5-af1d-fa0a4386ebd9"/>
    <ds:schemaRef ds:uri="12dc03df-08d5-4797-99d2-4572569ed72a"/>
  </ds:schemaRefs>
</ds:datastoreItem>
</file>

<file path=customXml/itemProps5.xml><?xml version="1.0" encoding="utf-8"?>
<ds:datastoreItem xmlns:ds="http://schemas.openxmlformats.org/officeDocument/2006/customXml" ds:itemID="{265EED2F-26EB-4F50-8EFF-919D0F2B072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for Papers with Cover Bachelor_2425.dotx</ap:Template>
  <ap:Application>Microsoft Word for the web</ap:Application>
  <ap:DocSecurity>0</ap:DocSecurity>
  <ap:ScaleCrop>false</ap:ScaleCrop>
  <ap:Company>KH Kempen - Campus Geel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dc:title>
  <dc:creator>lorenzo miechielsen</dc:creator>
  <lastModifiedBy>Maarten Marx</lastModifiedBy>
  <revision>288</revision>
  <lastPrinted>2001-11-19T09:17:00.0000000Z</lastPrinted>
  <dcterms:created xsi:type="dcterms:W3CDTF">2024-11-26T07:49:00.0000000Z</dcterms:created>
  <dcterms:modified xsi:type="dcterms:W3CDTF">2024-12-16T11:53:45.2588613Z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0x0101006E2CD5CB49756845926F97DAE5E2F53500257755237F79499CA25A7E3516F76D8E00FE734E05099B884DAB2ED8F219416E44</vt:lpwstr>
  </property>
  <property fmtid="{D5CDD505-2E9C-101B-9397-08002B2CF9AE}" pid="3" name="TaxKeyword">
    <vt:lpwstr/>
  </property>
  <property fmtid="{D5CDD505-2E9C-101B-9397-08002B2CF9AE}" pid="4" name="MSIP_Label_c337be75-dfbb-4261-9834-ac247c7dde13_Enabled">
    <vt:lpwstr>true</vt:lpwstr>
  </property>
  <property fmtid="{D5CDD505-2E9C-101B-9397-08002B2CF9AE}" pid="5" name="MSIP_Label_c337be75-dfbb-4261-9834-ac247c7dde13_SetDate">
    <vt:lpwstr>2024-06-24T14:44:04Z</vt:lpwstr>
  </property>
  <property fmtid="{D5CDD505-2E9C-101B-9397-08002B2CF9AE}" pid="6" name="MSIP_Label_c337be75-dfbb-4261-9834-ac247c7dde13_Method">
    <vt:lpwstr>Standard</vt:lpwstr>
  </property>
  <property fmtid="{D5CDD505-2E9C-101B-9397-08002B2CF9AE}" pid="7" name="MSIP_Label_c337be75-dfbb-4261-9834-ac247c7dde13_Name">
    <vt:lpwstr>Algemeen</vt:lpwstr>
  </property>
  <property fmtid="{D5CDD505-2E9C-101B-9397-08002B2CF9AE}" pid="8" name="MSIP_Label_c337be75-dfbb-4261-9834-ac247c7dde13_SiteId">
    <vt:lpwstr>77d33cc5-c9b4-4766-95c7-ed5b515e1cce</vt:lpwstr>
  </property>
  <property fmtid="{D5CDD505-2E9C-101B-9397-08002B2CF9AE}" pid="9" name="MSIP_Label_c337be75-dfbb-4261-9834-ac247c7dde13_ActionId">
    <vt:lpwstr>0c8e89a8-cb19-44b0-9e1a-c8dcecb661c6</vt:lpwstr>
  </property>
  <property fmtid="{D5CDD505-2E9C-101B-9397-08002B2CF9AE}" pid="10" name="MSIP_Label_c337be75-dfbb-4261-9834-ac247c7dde13_ContentBits">
    <vt:lpwstr>0</vt:lpwstr>
  </property>
</Properties>
</file>